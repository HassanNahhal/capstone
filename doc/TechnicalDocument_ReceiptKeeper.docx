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94210C" w14:textId="77777777" w:rsidR="00C446E9" w:rsidRDefault="00347850">
      <w:pPr>
        <w:pStyle w:val="Date"/>
      </w:pPr>
      <w:r>
        <w:t>August 2016</w:t>
      </w:r>
    </w:p>
    <w:p w14:paraId="18C4AA2B" w14:textId="66183438" w:rsidR="00C446E9" w:rsidRDefault="00347850">
      <w:pPr>
        <w:pStyle w:val="Title"/>
      </w:pPr>
      <w:r>
        <w:t xml:space="preserve">Receipt Keeper – Implementing Restful </w:t>
      </w:r>
      <w:r w:rsidR="00F71EAD">
        <w:t>API</w:t>
      </w:r>
      <w:r>
        <w:t xml:space="preserve"> using Loopback framework</w:t>
      </w:r>
    </w:p>
    <w:p w14:paraId="4BC1012C" w14:textId="77777777" w:rsidR="00C446E9" w:rsidRDefault="00347850">
      <w:pPr>
        <w:pStyle w:val="Heading1"/>
      </w:pPr>
      <w:r>
        <w:t>introduction</w:t>
      </w:r>
    </w:p>
    <w:p w14:paraId="1EEAC71C" w14:textId="0589872C" w:rsidR="00BC4432" w:rsidRDefault="00347850">
      <w:r>
        <w:t xml:space="preserve">Receipt Keeper </w:t>
      </w:r>
      <w:r w:rsidR="00BC4432" w:rsidRPr="00BC4432">
        <w:t>will allow users to track how much money they spent in a certain category over a specific number of months, as well as start a group which others can be invited to join, and this will allow group admins to see reports for the group.</w:t>
      </w:r>
      <w:r w:rsidR="00BC4432">
        <w:t xml:space="preserve"> </w:t>
      </w:r>
      <w:r w:rsidR="00BC4432" w:rsidRPr="00BC4432">
        <w:t xml:space="preserve">Receipt Keeper </w:t>
      </w:r>
      <w:r w:rsidR="00BC4432">
        <w:t>is</w:t>
      </w:r>
      <w:r w:rsidR="00BC4432" w:rsidRPr="00BC4432">
        <w:t xml:space="preserve"> built to work on Android devices and also include a web app. The mobile application will make it easier for people to manage categories, tags and reports while having the convenience of scanning receipts wherever they are. The web application provide</w:t>
      </w:r>
      <w:r w:rsidR="00BC4432">
        <w:t>s</w:t>
      </w:r>
      <w:r w:rsidR="00BC4432" w:rsidRPr="00BC4432">
        <w:t xml:space="preserve"> the list of receipts and show</w:t>
      </w:r>
      <w:r w:rsidR="00BC4432">
        <w:t>s</w:t>
      </w:r>
      <w:r w:rsidR="00BC4432" w:rsidRPr="00BC4432">
        <w:t xml:space="preserve"> graphs to visualize user’s spending.</w:t>
      </w:r>
    </w:p>
    <w:p w14:paraId="616FDD8D" w14:textId="77777777" w:rsidR="00F44CA3" w:rsidRDefault="00F44CA3"/>
    <w:p w14:paraId="0B466675" w14:textId="77777777" w:rsidR="00C446E9" w:rsidRDefault="00C57124">
      <w:pPr>
        <w:pStyle w:val="Heading2"/>
      </w:pPr>
      <w:r>
        <w:t>Challenges and objectives</w:t>
      </w:r>
    </w:p>
    <w:p w14:paraId="002A7780" w14:textId="5E74C443" w:rsidR="00F44CA3" w:rsidRDefault="00F44CA3">
      <w:pPr>
        <w:pStyle w:val="Heading3"/>
      </w:pPr>
      <w:r>
        <w:t>OCR engine to recognize numbers and characters on user’s receipt</w:t>
      </w:r>
    </w:p>
    <w:p w14:paraId="00838522" w14:textId="77777777" w:rsidR="00F44CA3" w:rsidRDefault="00F44CA3" w:rsidP="00F44CA3">
      <w:pPr>
        <w:pStyle w:val="Heading3"/>
      </w:pPr>
      <w:r>
        <w:t>Providing Rest API for scalability</w:t>
      </w:r>
    </w:p>
    <w:p w14:paraId="742BFED0" w14:textId="101C7572" w:rsidR="00F44CA3" w:rsidRDefault="00F44CA3" w:rsidP="00F44CA3">
      <w:pPr>
        <w:pStyle w:val="Heading3"/>
      </w:pPr>
      <w:r>
        <w:t>Android Application using Rest API to communicate with Server</w:t>
      </w:r>
    </w:p>
    <w:p w14:paraId="7FA93696" w14:textId="77777777" w:rsidR="00C446E9" w:rsidRDefault="00347850">
      <w:pPr>
        <w:pStyle w:val="Heading1"/>
      </w:pPr>
      <w:r>
        <w:t>methodologies</w:t>
      </w:r>
    </w:p>
    <w:p w14:paraId="19A01F71" w14:textId="082B7A5A" w:rsidR="00C446E9" w:rsidRDefault="00C57124" w:rsidP="00C57124">
      <w:pPr>
        <w:pStyle w:val="Heading2"/>
      </w:pPr>
      <w:r>
        <w:t>Development Methodologies</w:t>
      </w:r>
      <w:r w:rsidR="00E33D16">
        <w:t xml:space="preserve"> &amp; Team Rules</w:t>
      </w:r>
    </w:p>
    <w:p w14:paraId="59A8D2E1" w14:textId="1B754B14" w:rsidR="00F44CA3" w:rsidRDefault="00F44CA3" w:rsidP="00F44CA3">
      <w:pPr>
        <w:pStyle w:val="Heading3"/>
      </w:pPr>
      <w:r>
        <w:t>Agile Unified Process: every 2weeks</w:t>
      </w:r>
    </w:p>
    <w:p w14:paraId="2FE537C4" w14:textId="3C2B0698" w:rsidR="00BC4432" w:rsidRDefault="00F44CA3" w:rsidP="00F44CA3">
      <w:pPr>
        <w:pStyle w:val="Heading3"/>
      </w:pPr>
      <w:r>
        <w:t>Coding Rule</w:t>
      </w:r>
    </w:p>
    <w:p w14:paraId="215B0712" w14:textId="77777777" w:rsidR="00F44CA3" w:rsidRDefault="00F44CA3" w:rsidP="00F44CA3">
      <w:pPr>
        <w:pStyle w:val="Heading3"/>
        <w:numPr>
          <w:ilvl w:val="0"/>
          <w:numId w:val="0"/>
        </w:numPr>
        <w:ind w:left="1080"/>
      </w:pPr>
    </w:p>
    <w:p w14:paraId="2EE2EAC6" w14:textId="77777777" w:rsidR="00C57124" w:rsidRDefault="00C57124" w:rsidP="00C57124">
      <w:pPr>
        <w:pStyle w:val="Heading2"/>
      </w:pPr>
      <w:r>
        <w:t>Source Control &amp; Change Management</w:t>
      </w:r>
    </w:p>
    <w:p w14:paraId="525574A9" w14:textId="36AD7A48" w:rsidR="00C57124" w:rsidRDefault="000F5B73" w:rsidP="00C57124">
      <w:pPr>
        <w:pStyle w:val="Heading3"/>
      </w:pPr>
      <w:r>
        <w:t>Three</w:t>
      </w:r>
      <w:r w:rsidR="00C57124">
        <w:t xml:space="preserve"> Github projects are created for managing document, web server &amp; app, android</w:t>
      </w:r>
    </w:p>
    <w:p w14:paraId="33696338" w14:textId="0930533B" w:rsidR="00C57124" w:rsidRDefault="000F5B73" w:rsidP="00C57124">
      <w:pPr>
        <w:pStyle w:val="Heading3"/>
      </w:pPr>
      <w:r>
        <w:t xml:space="preserve">Direct commit was </w:t>
      </w:r>
      <w:r>
        <w:rPr>
          <w:lang w:val="en-CA"/>
        </w:rPr>
        <w:t xml:space="preserve">sublated and encouraged </w:t>
      </w:r>
      <w:r>
        <w:t>P</w:t>
      </w:r>
      <w:r w:rsidR="00C57124">
        <w:t>ull request for</w:t>
      </w:r>
      <w:r>
        <w:t xml:space="preserve"> peer</w:t>
      </w:r>
      <w:r w:rsidR="00C57124">
        <w:t xml:space="preserve"> review</w:t>
      </w:r>
    </w:p>
    <w:p w14:paraId="6D101D6E" w14:textId="77777777" w:rsidR="00C57124" w:rsidRDefault="00C57124" w:rsidP="00C57124">
      <w:pPr>
        <w:pStyle w:val="Heading3"/>
      </w:pPr>
      <w:r>
        <w:t>Github Wiki: for sharing information &amp; minutes</w:t>
      </w:r>
    </w:p>
    <w:p w14:paraId="1E45E6BF" w14:textId="77777777" w:rsidR="00C57124" w:rsidRDefault="00C57124" w:rsidP="00C57124">
      <w:pPr>
        <w:pStyle w:val="Heading3"/>
        <w:numPr>
          <w:ilvl w:val="0"/>
          <w:numId w:val="0"/>
        </w:numPr>
        <w:ind w:left="1080"/>
      </w:pPr>
    </w:p>
    <w:p w14:paraId="7AB1E282" w14:textId="77777777" w:rsidR="00C57124" w:rsidRDefault="00C57124" w:rsidP="00C57124">
      <w:pPr>
        <w:pStyle w:val="Heading2"/>
      </w:pPr>
      <w:r>
        <w:t xml:space="preserve">Issue Tracking </w:t>
      </w:r>
    </w:p>
    <w:p w14:paraId="154B8D1D" w14:textId="77777777" w:rsidR="00C57124" w:rsidRDefault="00C57124" w:rsidP="00C57124">
      <w:pPr>
        <w:pStyle w:val="Heading3"/>
      </w:pPr>
      <w:r>
        <w:t xml:space="preserve">Github’s issue </w:t>
      </w:r>
    </w:p>
    <w:p w14:paraId="2BF1E0C4" w14:textId="77777777" w:rsidR="00E33D16" w:rsidRDefault="00E33D16" w:rsidP="00E33D16">
      <w:pPr>
        <w:pStyle w:val="Heading2"/>
        <w:numPr>
          <w:ilvl w:val="0"/>
          <w:numId w:val="0"/>
        </w:numPr>
        <w:ind w:left="720"/>
      </w:pPr>
    </w:p>
    <w:p w14:paraId="4B522098" w14:textId="4FA225ED" w:rsidR="00E33D16" w:rsidRDefault="00E33D16" w:rsidP="00E33D16">
      <w:pPr>
        <w:pStyle w:val="Heading2"/>
      </w:pPr>
      <w:r>
        <w:t>Backend as a Service(BAAS)</w:t>
      </w:r>
    </w:p>
    <w:p w14:paraId="26FCE9CD" w14:textId="5164FA92" w:rsidR="00E33D16" w:rsidRDefault="00E33D16" w:rsidP="00E33D16">
      <w:pPr>
        <w:pStyle w:val="Heading3"/>
      </w:pPr>
      <w:r>
        <w:t>LoopBack</w:t>
      </w:r>
    </w:p>
    <w:p w14:paraId="20F4EA99" w14:textId="77777777" w:rsidR="00BB23AB" w:rsidRDefault="00BB23AB" w:rsidP="00BB23AB">
      <w:pPr>
        <w:pStyle w:val="Heading3"/>
        <w:numPr>
          <w:ilvl w:val="0"/>
          <w:numId w:val="0"/>
        </w:numPr>
        <w:ind w:left="1080"/>
      </w:pPr>
    </w:p>
    <w:p w14:paraId="22AF3940" w14:textId="61980B43" w:rsidR="00BB23AB" w:rsidRDefault="00BB23AB" w:rsidP="00BB23AB">
      <w:pPr>
        <w:pStyle w:val="Heading2"/>
      </w:pPr>
      <w:r>
        <w:t>Deployment</w:t>
      </w:r>
    </w:p>
    <w:p w14:paraId="6ED8C094" w14:textId="7E9CA437" w:rsidR="00BB23AB" w:rsidRDefault="00BB23AB" w:rsidP="00BB23AB">
      <w:pPr>
        <w:pStyle w:val="Heading3"/>
      </w:pPr>
      <w:r>
        <w:t xml:space="preserve">Hiroku.com </w:t>
      </w:r>
    </w:p>
    <w:p w14:paraId="35865CA3" w14:textId="4844CD47" w:rsidR="00BB23AB" w:rsidRDefault="00BB23AB" w:rsidP="00BB23AB">
      <w:pPr>
        <w:pStyle w:val="Heading4"/>
      </w:pPr>
      <w:r>
        <w:t>Setup pipeline: Pull request(Github) -&gt; Review app -&gt; Staging -&gt; Production</w:t>
      </w:r>
    </w:p>
    <w:p w14:paraId="520E3621" w14:textId="582CFB8C" w:rsidR="00BB23AB" w:rsidRDefault="000F5B73" w:rsidP="00BB23AB">
      <w:pPr>
        <w:pStyle w:val="Heading4"/>
      </w:pPr>
      <w:r>
        <w:t>Buildpakcs is used for deploying loopback app</w:t>
      </w:r>
    </w:p>
    <w:p w14:paraId="070187CB" w14:textId="23C4C30B" w:rsidR="00E33D16" w:rsidRDefault="00E33D16" w:rsidP="00E33D16">
      <w:pPr>
        <w:pStyle w:val="Heading2"/>
      </w:pPr>
      <w:r>
        <w:t xml:space="preserve">Data as a Service (DAAS) </w:t>
      </w:r>
    </w:p>
    <w:p w14:paraId="3CE43AD1" w14:textId="3A377586" w:rsidR="00E33D16" w:rsidRDefault="00E33D16" w:rsidP="00E33D16">
      <w:pPr>
        <w:pStyle w:val="Heading3"/>
      </w:pPr>
      <w:r>
        <w:t>Mongolab</w:t>
      </w:r>
    </w:p>
    <w:p w14:paraId="5DBE524F" w14:textId="4F8ADA82" w:rsidR="00D329F4" w:rsidRDefault="00D329F4" w:rsidP="00D329F4">
      <w:pPr>
        <w:pStyle w:val="Heading2"/>
      </w:pPr>
      <w:r>
        <w:t>Sharing Issues and Communication</w:t>
      </w:r>
    </w:p>
    <w:p w14:paraId="77ECB93A" w14:textId="50BB081E" w:rsidR="00D329F4" w:rsidRDefault="00D329F4" w:rsidP="00D329F4">
      <w:pPr>
        <w:pStyle w:val="Heading3"/>
      </w:pPr>
      <w:r>
        <w:t>Slack</w:t>
      </w:r>
      <w:r w:rsidR="000F5B73">
        <w:t xml:space="preserve"> channel</w:t>
      </w:r>
    </w:p>
    <w:p w14:paraId="0E715CFE" w14:textId="656CB821" w:rsidR="00347850" w:rsidRDefault="00347850" w:rsidP="00347850">
      <w:pPr>
        <w:pStyle w:val="Heading1"/>
      </w:pPr>
      <w:r>
        <w:t>architecture</w:t>
      </w:r>
      <w:r w:rsidR="00AB2349">
        <w:t xml:space="preserve"> Decisions</w:t>
      </w:r>
    </w:p>
    <w:p w14:paraId="691E40FD" w14:textId="097B9830" w:rsidR="00AB2349" w:rsidRDefault="00AB2349" w:rsidP="00AB2349">
      <w:pPr>
        <w:pStyle w:val="Heading2"/>
      </w:pPr>
      <w:r>
        <w:t>Architectural Driver</w:t>
      </w:r>
    </w:p>
    <w:p w14:paraId="658A163E" w14:textId="23BDA472" w:rsidR="00AB2349" w:rsidRDefault="00AB2349" w:rsidP="00AB2349">
      <w:pPr>
        <w:pStyle w:val="Heading3"/>
      </w:pPr>
      <w:r>
        <w:t xml:space="preserve">Quality Attribute: </w:t>
      </w:r>
    </w:p>
    <w:p w14:paraId="01292D5B" w14:textId="5281B022" w:rsidR="00AB2349" w:rsidRDefault="00E65E6E" w:rsidP="00AB2349">
      <w:pPr>
        <w:pStyle w:val="Heading4"/>
      </w:pPr>
      <w:r>
        <w:t>Scalibility</w:t>
      </w:r>
      <w:r w:rsidR="00AB2349">
        <w:t>: Extensible to other kind of client</w:t>
      </w:r>
    </w:p>
    <w:p w14:paraId="394090F4" w14:textId="0258A629" w:rsidR="00AB2349" w:rsidRDefault="00AB2349" w:rsidP="00AB2349">
      <w:pPr>
        <w:pStyle w:val="Heading4"/>
      </w:pPr>
      <w:r>
        <w:t>Flexibility: Easy to change API</w:t>
      </w:r>
    </w:p>
    <w:p w14:paraId="383DD345" w14:textId="458D782A" w:rsidR="00AB2349" w:rsidRDefault="00AB2349" w:rsidP="00AB2349">
      <w:pPr>
        <w:pStyle w:val="Heading4"/>
      </w:pPr>
      <w:r>
        <w:t>Performanc</w:t>
      </w:r>
      <w:r w:rsidR="00E33D16">
        <w:t>e: Quick to search</w:t>
      </w:r>
    </w:p>
    <w:p w14:paraId="4CDC96AE" w14:textId="04BCE26C" w:rsidR="00E33D16" w:rsidRDefault="00E33D16" w:rsidP="00AB2349">
      <w:pPr>
        <w:pStyle w:val="Heading4"/>
      </w:pPr>
      <w:r>
        <w:t xml:space="preserve">Security: </w:t>
      </w:r>
    </w:p>
    <w:p w14:paraId="412B2D8B" w14:textId="46744E57" w:rsidR="00347850" w:rsidRDefault="00E33D16" w:rsidP="00F85034">
      <w:pPr>
        <w:pStyle w:val="Heading2"/>
      </w:pPr>
      <w:r>
        <w:t>Architectural Decisions</w:t>
      </w:r>
    </w:p>
    <w:p w14:paraId="5BBB95F2" w14:textId="762D02F7" w:rsidR="00E33D16" w:rsidRDefault="000F5B73" w:rsidP="00E33D16">
      <w:pPr>
        <w:pStyle w:val="Heading3"/>
      </w:pPr>
      <w:r>
        <w:t>Rest</w:t>
      </w:r>
      <w:r w:rsidR="00E33D16">
        <w:t xml:space="preserve"> API</w:t>
      </w:r>
    </w:p>
    <w:p w14:paraId="78423932" w14:textId="17742113" w:rsidR="00E33D16" w:rsidRDefault="000F5B73" w:rsidP="00E33D16">
      <w:pPr>
        <w:pStyle w:val="Heading3"/>
      </w:pPr>
      <w:r>
        <w:t xml:space="preserve">No SQL for the speed of search </w:t>
      </w:r>
    </w:p>
    <w:p w14:paraId="6670FBAE" w14:textId="5D2587BA" w:rsidR="000F5B73" w:rsidRDefault="000F5B73" w:rsidP="00E33D16">
      <w:pPr>
        <w:pStyle w:val="Heading3"/>
      </w:pPr>
      <w:r>
        <w:t>Security: CORS middle</w:t>
      </w:r>
    </w:p>
    <w:p w14:paraId="36815790" w14:textId="77777777" w:rsidR="00CB111B" w:rsidRDefault="00CB111B">
      <w:pPr>
        <w:spacing w:after="120" w:line="288" w:lineRule="auto"/>
        <w:ind w:left="360"/>
        <w:rPr>
          <w:rFonts w:asciiTheme="majorHAnsi" w:hAnsiTheme="majorHAnsi" w:cstheme="minorBidi"/>
          <w:caps/>
          <w:color w:val="2E2E2E" w:themeColor="accent2"/>
          <w:spacing w:val="14"/>
          <w:sz w:val="26"/>
          <w:szCs w:val="26"/>
          <w:lang w:eastAsia="ja-JP"/>
        </w:rPr>
      </w:pPr>
      <w:r>
        <w:br w:type="page"/>
      </w:r>
    </w:p>
    <w:p w14:paraId="307F113A" w14:textId="2499ACA7" w:rsidR="00347850" w:rsidRDefault="00347850" w:rsidP="005927CF">
      <w:pPr>
        <w:pStyle w:val="Heading1"/>
      </w:pPr>
      <w:r>
        <w:lastRenderedPageBreak/>
        <w:t>technologie</w:t>
      </w:r>
    </w:p>
    <w:p w14:paraId="15C4AED9" w14:textId="44E43FD1" w:rsidR="00347850" w:rsidRPr="0014384B" w:rsidRDefault="0014384B" w:rsidP="00347850">
      <w:pPr>
        <w:pStyle w:val="Heading2"/>
        <w:rPr>
          <w:rFonts w:asciiTheme="minorHAnsi" w:eastAsiaTheme="minorHAnsi" w:hAnsiTheme="minorHAnsi" w:cstheme="minorBidi"/>
          <w:color w:val="707070" w:themeColor="accent1"/>
          <w:szCs w:val="22"/>
        </w:rPr>
      </w:pPr>
      <w:r>
        <w:t>Tesseract ; open source engine</w:t>
      </w:r>
    </w:p>
    <w:p w14:paraId="62F157AE" w14:textId="616984B4" w:rsidR="0014384B" w:rsidRDefault="000F5B73" w:rsidP="0014384B">
      <w:pPr>
        <w:pStyle w:val="Heading2"/>
        <w:numPr>
          <w:ilvl w:val="0"/>
          <w:numId w:val="0"/>
        </w:numPr>
        <w:ind w:left="720"/>
        <w:rPr>
          <w:lang w:val="en-CA"/>
        </w:rPr>
      </w:pPr>
      <w:r>
        <w:rPr>
          <w:lang w:val="en-CA"/>
        </w:rPr>
        <w:t>Android</w:t>
      </w:r>
      <w:r w:rsidR="00BB23AB">
        <w:rPr>
          <w:lang w:val="en-CA"/>
        </w:rPr>
        <w:t>-ocr is a mobile version of the Tesseract project</w:t>
      </w:r>
      <w:r>
        <w:rPr>
          <w:lang w:val="en-CA"/>
        </w:rPr>
        <w:t xml:space="preserve"> which is well known open source for OCR with Open CV which is for computer vision</w:t>
      </w:r>
      <w:r w:rsidR="00BB23AB">
        <w:rPr>
          <w:lang w:val="en-CA"/>
        </w:rPr>
        <w:t>.</w:t>
      </w:r>
      <w:r w:rsidR="00BB23AB" w:rsidRPr="00BB23AB">
        <w:t xml:space="preserve"> </w:t>
      </w:r>
      <w:r w:rsidR="00BB23AB" w:rsidRPr="00BB23AB">
        <w:rPr>
          <w:lang w:val="en-CA"/>
        </w:rPr>
        <w:t>The web client application will be developed using Angular framework, which is useful for development of single page web app with MVC pattern. Additionally, javascript libraries for uploading image files and visualizing spending will be used.</w:t>
      </w:r>
    </w:p>
    <w:p w14:paraId="53DC6C53" w14:textId="77777777" w:rsidR="00F05226" w:rsidRDefault="00F05226" w:rsidP="0014384B">
      <w:pPr>
        <w:pStyle w:val="Heading2"/>
        <w:numPr>
          <w:ilvl w:val="0"/>
          <w:numId w:val="0"/>
        </w:numPr>
        <w:ind w:left="720"/>
        <w:rPr>
          <w:lang w:val="en-CA"/>
        </w:rPr>
      </w:pPr>
    </w:p>
    <w:p w14:paraId="5AE89FBF" w14:textId="77777777" w:rsidR="00F05226" w:rsidRPr="00347850" w:rsidRDefault="00F05226" w:rsidP="0014384B">
      <w:pPr>
        <w:pStyle w:val="Heading2"/>
        <w:numPr>
          <w:ilvl w:val="0"/>
          <w:numId w:val="0"/>
        </w:numPr>
        <w:ind w:left="720"/>
        <w:rPr>
          <w:rFonts w:asciiTheme="minorHAnsi" w:eastAsiaTheme="minorHAnsi" w:hAnsiTheme="minorHAnsi" w:cstheme="minorBidi"/>
          <w:color w:val="707070" w:themeColor="accent1"/>
          <w:szCs w:val="22"/>
        </w:rPr>
      </w:pPr>
    </w:p>
    <w:p w14:paraId="158C6738" w14:textId="77777777" w:rsidR="0063293F" w:rsidRPr="0063293F" w:rsidRDefault="0063293F" w:rsidP="00347850">
      <w:pPr>
        <w:pStyle w:val="Heading2"/>
        <w:rPr>
          <w:rFonts w:asciiTheme="minorHAnsi" w:eastAsiaTheme="minorHAnsi" w:hAnsiTheme="minorHAnsi" w:cstheme="minorBidi"/>
          <w:color w:val="707070" w:themeColor="accent1"/>
          <w:szCs w:val="22"/>
        </w:rPr>
      </w:pPr>
      <w:r>
        <w:t>Loopback</w:t>
      </w:r>
    </w:p>
    <w:p w14:paraId="7F0547D8" w14:textId="27D05564" w:rsidR="0063293F" w:rsidRDefault="0063293F" w:rsidP="0063293F">
      <w:pPr>
        <w:pStyle w:val="Heading2"/>
        <w:numPr>
          <w:ilvl w:val="0"/>
          <w:numId w:val="0"/>
        </w:numPr>
        <w:ind w:left="720"/>
      </w:pPr>
      <w:r>
        <w:t>Various platforms are considered. Due to lack of team’s skills and to minimize time to implement the server, Loopback is chosen</w:t>
      </w:r>
      <w:r w:rsidR="000F5B73">
        <w:t xml:space="preserve"> finally.  TABLE1 is comparing of features between Mobile Baas(Back end As a Service) solutions.</w:t>
      </w:r>
    </w:p>
    <w:p w14:paraId="129ABDA8" w14:textId="77777777" w:rsidR="0063293F" w:rsidRDefault="0063293F" w:rsidP="0063293F">
      <w:pPr>
        <w:pStyle w:val="Heading2"/>
        <w:numPr>
          <w:ilvl w:val="0"/>
          <w:numId w:val="0"/>
        </w:numPr>
        <w:ind w:left="720"/>
      </w:pPr>
      <w:r>
        <w:t>Loopback is an open source Node application framework based on Express.</w:t>
      </w:r>
    </w:p>
    <w:p w14:paraId="5E3F9627" w14:textId="110E6C65" w:rsidR="006311EE" w:rsidRDefault="0063293F" w:rsidP="0063293F">
      <w:pPr>
        <w:pStyle w:val="Heading2"/>
        <w:numPr>
          <w:ilvl w:val="0"/>
          <w:numId w:val="0"/>
        </w:numPr>
        <w:ind w:left="720"/>
      </w:pPr>
      <w:r>
        <w:t xml:space="preserve">It is supported by IBM </w:t>
      </w:r>
      <w:r w:rsidR="006311EE">
        <w:t>and StrongLoop</w:t>
      </w:r>
      <w:r w:rsidR="005F650D">
        <w:t xml:space="preserve">(Acquired </w:t>
      </w:r>
      <w:r w:rsidR="000F5B73">
        <w:t>by IBM</w:t>
      </w:r>
      <w:r w:rsidR="005F650D">
        <w:t xml:space="preserve"> on September, 2015)</w:t>
      </w:r>
    </w:p>
    <w:p w14:paraId="442024F2" w14:textId="77777777" w:rsidR="006311EE" w:rsidRDefault="006311EE" w:rsidP="0063293F">
      <w:pPr>
        <w:pStyle w:val="Heading2"/>
        <w:numPr>
          <w:ilvl w:val="0"/>
          <w:numId w:val="0"/>
        </w:numPr>
        <w:ind w:left="720"/>
      </w:pPr>
      <w:r>
        <w:t>It makes easy to create Rest API platform and managing REST API with provided tools, such as creating new API or apply ACL(access control list)</w:t>
      </w:r>
    </w:p>
    <w:p w14:paraId="7AB82F3D" w14:textId="4AFC0B65" w:rsidR="0028303A" w:rsidRDefault="0028303A" w:rsidP="0063293F">
      <w:pPr>
        <w:pStyle w:val="Heading2"/>
        <w:numPr>
          <w:ilvl w:val="0"/>
          <w:numId w:val="0"/>
        </w:numPr>
        <w:ind w:left="720"/>
      </w:pPr>
      <w:r>
        <w:t>Connect mobile devices and browser to data and services</w:t>
      </w:r>
    </w:p>
    <w:p w14:paraId="6FC2AF07" w14:textId="0C5D2AB6" w:rsidR="0028303A" w:rsidRDefault="0028303A" w:rsidP="0063293F">
      <w:pPr>
        <w:pStyle w:val="Heading2"/>
        <w:numPr>
          <w:ilvl w:val="0"/>
          <w:numId w:val="0"/>
        </w:numPr>
        <w:ind w:left="720"/>
      </w:pPr>
      <w:r>
        <w:t>Set up models and create REST APIs in minutes using StrongArc</w:t>
      </w:r>
    </w:p>
    <w:p w14:paraId="1AC18021" w14:textId="3DA9C6A8" w:rsidR="0028303A" w:rsidRDefault="0028303A" w:rsidP="0063293F">
      <w:pPr>
        <w:pStyle w:val="Heading2"/>
        <w:numPr>
          <w:ilvl w:val="0"/>
          <w:numId w:val="0"/>
        </w:numPr>
        <w:ind w:left="720"/>
      </w:pPr>
      <w:r>
        <w:t>It has Built-in API explorer to test API</w:t>
      </w:r>
    </w:p>
    <w:p w14:paraId="5F5FB359" w14:textId="789B5927" w:rsidR="0028303A" w:rsidRDefault="0028303A" w:rsidP="0028303A">
      <w:pPr>
        <w:pStyle w:val="Heading2"/>
        <w:numPr>
          <w:ilvl w:val="0"/>
          <w:numId w:val="0"/>
        </w:numPr>
        <w:ind w:left="720"/>
      </w:pPr>
      <w:r>
        <w:t>Easy authentication and authorization setup: Build-in role based access controls. oAuth user and registration models backed in. Can add custom policies using CLI or JSON</w:t>
      </w:r>
    </w:p>
    <w:p w14:paraId="3CB874E2" w14:textId="716106A0" w:rsidR="00A955B2" w:rsidRDefault="006311EE" w:rsidP="000F5B73">
      <w:pPr>
        <w:pStyle w:val="Heading2"/>
        <w:numPr>
          <w:ilvl w:val="0"/>
          <w:numId w:val="0"/>
        </w:numPr>
        <w:ind w:left="720"/>
      </w:pPr>
      <w:r>
        <w:t>Strong</w:t>
      </w:r>
      <w:r w:rsidR="0028303A">
        <w:t xml:space="preserve">Loop </w:t>
      </w:r>
      <w:r>
        <w:t>Arc</w:t>
      </w:r>
      <w:r w:rsidR="0028303A">
        <w:t xml:space="preserve"> is a graphical tool for building, deploying, managing and monitoring LoopBack applications</w:t>
      </w:r>
      <w:r w:rsidR="00114128">
        <w:t xml:space="preserve"> and APIs</w:t>
      </w:r>
    </w:p>
    <w:p w14:paraId="4D216862" w14:textId="54AAE3BD" w:rsidR="00A955B2" w:rsidRDefault="00A955B2" w:rsidP="00F05226">
      <w:pPr>
        <w:pStyle w:val="Heading2"/>
        <w:numPr>
          <w:ilvl w:val="0"/>
          <w:numId w:val="0"/>
        </w:numPr>
        <w:ind w:left="720"/>
      </w:pPr>
      <w:r>
        <w:t>Getting started is easy and there’s a Yeaoman-based scaffolding tool for generating new project skeletons. Developers have a great choice of database connectors for all major SQL databases and MongoDB. For development you can also use an in-memory db.</w:t>
      </w:r>
    </w:p>
    <w:p w14:paraId="31BAFE38" w14:textId="5A78DA43" w:rsidR="00777A03" w:rsidRDefault="00A955B2" w:rsidP="00F05226">
      <w:pPr>
        <w:pStyle w:val="Heading2"/>
        <w:numPr>
          <w:ilvl w:val="0"/>
          <w:numId w:val="0"/>
        </w:numPr>
        <w:ind w:left="720"/>
      </w:pPr>
      <w:r>
        <w:t xml:space="preserve">LoopBack helps with that further by providing a handy model generator for building your classes quickly. These can be validated with the built-in validation methods. Entity relationships are very well supported. The security model is complex with </w:t>
      </w:r>
      <w:r w:rsidR="00F05226">
        <w:t>user roles, principals and ACLs</w:t>
      </w:r>
    </w:p>
    <w:p w14:paraId="357466F7" w14:textId="5195CD97" w:rsidR="00347850" w:rsidRPr="00F85034" w:rsidRDefault="00F85034" w:rsidP="0063293F">
      <w:pPr>
        <w:pStyle w:val="Heading2"/>
        <w:numPr>
          <w:ilvl w:val="0"/>
          <w:numId w:val="0"/>
        </w:numPr>
        <w:ind w:left="720"/>
        <w:rPr>
          <w:rFonts w:asciiTheme="minorHAnsi" w:eastAsiaTheme="minorHAnsi" w:hAnsiTheme="minorHAnsi" w:cstheme="minorBidi"/>
          <w:color w:val="707070" w:themeColor="accent1"/>
          <w:szCs w:val="22"/>
        </w:rPr>
      </w:pPr>
      <w:r>
        <w:br/>
      </w:r>
    </w:p>
    <w:p w14:paraId="1B090170" w14:textId="77777777" w:rsidR="00CB111B" w:rsidRDefault="00CB111B" w:rsidP="00F85034">
      <w:pPr>
        <w:rPr>
          <w:rStyle w:val="SubtleReference"/>
        </w:rPr>
      </w:pPr>
    </w:p>
    <w:p w14:paraId="4D9EEB0B" w14:textId="3FCEE3C8" w:rsidR="00F85034" w:rsidRPr="003D0C56" w:rsidRDefault="00F85034" w:rsidP="00F85034">
      <w:pPr>
        <w:rPr>
          <w:rStyle w:val="SubtleReference"/>
        </w:rPr>
      </w:pPr>
      <w:r w:rsidRPr="003D0C56">
        <w:rPr>
          <w:rStyle w:val="SubtleReference"/>
        </w:rPr>
        <w:lastRenderedPageBreak/>
        <w:t>T</w:t>
      </w:r>
      <w:r w:rsidR="0063293F">
        <w:rPr>
          <w:rStyle w:val="SubtleReference"/>
        </w:rPr>
        <w:t>able 1</w:t>
      </w:r>
      <w:r w:rsidRPr="003D0C56">
        <w:rPr>
          <w:rStyle w:val="SubtleReference"/>
        </w:rPr>
        <w:t>. Comparison of BAAS (Backend As A Service)</w:t>
      </w:r>
    </w:p>
    <w:tbl>
      <w:tblPr>
        <w:tblStyle w:val="TableGrid1"/>
        <w:tblW w:w="9355" w:type="dxa"/>
        <w:tblLayout w:type="fixed"/>
        <w:tblLook w:val="04A0" w:firstRow="1" w:lastRow="0" w:firstColumn="1" w:lastColumn="0" w:noHBand="0" w:noVBand="1"/>
      </w:tblPr>
      <w:tblGrid>
        <w:gridCol w:w="1417"/>
        <w:gridCol w:w="1171"/>
        <w:gridCol w:w="1187"/>
        <w:gridCol w:w="1469"/>
        <w:gridCol w:w="1134"/>
        <w:gridCol w:w="1418"/>
        <w:gridCol w:w="1559"/>
      </w:tblGrid>
      <w:tr w:rsidR="00F6745E" w:rsidRPr="0047646D" w14:paraId="3EF7D2A9" w14:textId="77777777" w:rsidTr="00F6745E">
        <w:trPr>
          <w:trHeight w:val="277"/>
        </w:trPr>
        <w:tc>
          <w:tcPr>
            <w:tcW w:w="1417" w:type="dxa"/>
            <w:hideMark/>
          </w:tcPr>
          <w:p w14:paraId="64ABF29D" w14:textId="77777777" w:rsidR="00F85034" w:rsidRPr="00F6745E" w:rsidRDefault="00F85034" w:rsidP="005927CF">
            <w:pPr>
              <w:rPr>
                <w:b/>
                <w:sz w:val="21"/>
              </w:rPr>
            </w:pPr>
          </w:p>
        </w:tc>
        <w:tc>
          <w:tcPr>
            <w:tcW w:w="1171" w:type="dxa"/>
            <w:shd w:val="clear" w:color="auto" w:fill="E8E8E8" w:themeFill="background2"/>
            <w:hideMark/>
          </w:tcPr>
          <w:p w14:paraId="33876746" w14:textId="77777777" w:rsidR="00F85034" w:rsidRPr="00F6745E" w:rsidRDefault="00F85034" w:rsidP="005927CF">
            <w:pPr>
              <w:rPr>
                <w:b/>
                <w:sz w:val="21"/>
              </w:rPr>
            </w:pPr>
            <w:r w:rsidRPr="00F6745E">
              <w:rPr>
                <w:b/>
                <w:sz w:val="21"/>
              </w:rPr>
              <w:t>LoopBack</w:t>
            </w:r>
          </w:p>
        </w:tc>
        <w:tc>
          <w:tcPr>
            <w:tcW w:w="1187" w:type="dxa"/>
            <w:hideMark/>
          </w:tcPr>
          <w:p w14:paraId="6C91B408" w14:textId="77777777" w:rsidR="00F85034" w:rsidRPr="00F6745E" w:rsidRDefault="00F85034" w:rsidP="005927CF">
            <w:pPr>
              <w:rPr>
                <w:b/>
                <w:sz w:val="21"/>
              </w:rPr>
            </w:pPr>
            <w:r w:rsidRPr="00F6745E">
              <w:rPr>
                <w:b/>
                <w:sz w:val="21"/>
              </w:rPr>
              <w:t>Express</w:t>
            </w:r>
          </w:p>
        </w:tc>
        <w:tc>
          <w:tcPr>
            <w:tcW w:w="1469" w:type="dxa"/>
            <w:hideMark/>
          </w:tcPr>
          <w:p w14:paraId="2CB47B50" w14:textId="77777777" w:rsidR="00F85034" w:rsidRPr="00F6745E" w:rsidRDefault="00F85034" w:rsidP="005927CF">
            <w:pPr>
              <w:rPr>
                <w:b/>
                <w:sz w:val="21"/>
              </w:rPr>
            </w:pPr>
            <w:r w:rsidRPr="00F6745E">
              <w:rPr>
                <w:b/>
                <w:sz w:val="21"/>
              </w:rPr>
              <w:t>Hapi</w:t>
            </w:r>
          </w:p>
        </w:tc>
        <w:tc>
          <w:tcPr>
            <w:tcW w:w="1134" w:type="dxa"/>
            <w:hideMark/>
          </w:tcPr>
          <w:p w14:paraId="22EB6ED3" w14:textId="77777777" w:rsidR="00F85034" w:rsidRPr="00F6745E" w:rsidRDefault="00F85034" w:rsidP="005927CF">
            <w:pPr>
              <w:rPr>
                <w:b/>
                <w:sz w:val="21"/>
              </w:rPr>
            </w:pPr>
            <w:r w:rsidRPr="00F6745E">
              <w:rPr>
                <w:b/>
                <w:sz w:val="21"/>
              </w:rPr>
              <w:t>Sails</w:t>
            </w:r>
          </w:p>
        </w:tc>
        <w:tc>
          <w:tcPr>
            <w:tcW w:w="1418" w:type="dxa"/>
            <w:hideMark/>
          </w:tcPr>
          <w:p w14:paraId="3D07686C" w14:textId="77777777" w:rsidR="00F85034" w:rsidRPr="00F6745E" w:rsidRDefault="00F85034" w:rsidP="005927CF">
            <w:pPr>
              <w:rPr>
                <w:b/>
                <w:sz w:val="21"/>
              </w:rPr>
            </w:pPr>
            <w:r w:rsidRPr="00F6745E">
              <w:rPr>
                <w:b/>
                <w:sz w:val="21"/>
              </w:rPr>
              <w:t>Restify</w:t>
            </w:r>
          </w:p>
        </w:tc>
        <w:tc>
          <w:tcPr>
            <w:tcW w:w="1559" w:type="dxa"/>
            <w:hideMark/>
          </w:tcPr>
          <w:p w14:paraId="603DD3EB" w14:textId="77777777" w:rsidR="00F85034" w:rsidRPr="00F6745E" w:rsidRDefault="00F85034" w:rsidP="005927CF">
            <w:pPr>
              <w:rPr>
                <w:b/>
                <w:sz w:val="21"/>
              </w:rPr>
            </w:pPr>
            <w:r w:rsidRPr="00F6745E">
              <w:rPr>
                <w:b/>
                <w:sz w:val="21"/>
              </w:rPr>
              <w:t>Meteor</w:t>
            </w:r>
          </w:p>
        </w:tc>
      </w:tr>
      <w:tr w:rsidR="00F6745E" w:rsidRPr="0047646D" w14:paraId="68C92843" w14:textId="77777777" w:rsidTr="00F6745E">
        <w:tc>
          <w:tcPr>
            <w:tcW w:w="1417" w:type="dxa"/>
            <w:hideMark/>
          </w:tcPr>
          <w:p w14:paraId="445973A3" w14:textId="77777777" w:rsidR="00F85034" w:rsidRPr="00F6745E" w:rsidRDefault="00F85034" w:rsidP="005927CF">
            <w:pPr>
              <w:rPr>
                <w:b/>
                <w:sz w:val="21"/>
              </w:rPr>
            </w:pPr>
            <w:r w:rsidRPr="00F6745E">
              <w:rPr>
                <w:b/>
                <w:sz w:val="21"/>
              </w:rPr>
              <w:t>Type</w:t>
            </w:r>
          </w:p>
        </w:tc>
        <w:tc>
          <w:tcPr>
            <w:tcW w:w="1171" w:type="dxa"/>
            <w:shd w:val="clear" w:color="auto" w:fill="E8E8E8" w:themeFill="background2"/>
            <w:hideMark/>
          </w:tcPr>
          <w:p w14:paraId="36B610AD" w14:textId="77777777" w:rsidR="00F85034" w:rsidRPr="00F6745E" w:rsidRDefault="00F85034" w:rsidP="005927CF">
            <w:pPr>
              <w:rPr>
                <w:sz w:val="21"/>
              </w:rPr>
            </w:pPr>
            <w:r w:rsidRPr="00F6745E">
              <w:rPr>
                <w:sz w:val="21"/>
              </w:rPr>
              <w:t>API framework</w:t>
            </w:r>
          </w:p>
        </w:tc>
        <w:tc>
          <w:tcPr>
            <w:tcW w:w="1187" w:type="dxa"/>
            <w:hideMark/>
          </w:tcPr>
          <w:p w14:paraId="01AA9C3C" w14:textId="77777777" w:rsidR="00F85034" w:rsidRPr="00F6745E" w:rsidRDefault="00F85034" w:rsidP="005927CF">
            <w:pPr>
              <w:rPr>
                <w:sz w:val="21"/>
              </w:rPr>
            </w:pPr>
            <w:r w:rsidRPr="00F6745E">
              <w:rPr>
                <w:sz w:val="21"/>
              </w:rPr>
              <w:t>HTTP server library</w:t>
            </w:r>
          </w:p>
        </w:tc>
        <w:tc>
          <w:tcPr>
            <w:tcW w:w="1469" w:type="dxa"/>
            <w:hideMark/>
          </w:tcPr>
          <w:p w14:paraId="0938660B" w14:textId="77777777" w:rsidR="00F85034" w:rsidRPr="00F6745E" w:rsidRDefault="00F85034" w:rsidP="005927CF">
            <w:pPr>
              <w:rPr>
                <w:sz w:val="21"/>
              </w:rPr>
            </w:pPr>
            <w:r w:rsidRPr="00F6745E">
              <w:rPr>
                <w:sz w:val="21"/>
              </w:rPr>
              <w:t>HTTP server framework</w:t>
            </w:r>
          </w:p>
        </w:tc>
        <w:tc>
          <w:tcPr>
            <w:tcW w:w="1134" w:type="dxa"/>
            <w:hideMark/>
          </w:tcPr>
          <w:p w14:paraId="53AF68F9" w14:textId="77777777" w:rsidR="00F85034" w:rsidRPr="00F6745E" w:rsidRDefault="00F85034" w:rsidP="005927CF">
            <w:pPr>
              <w:rPr>
                <w:sz w:val="21"/>
              </w:rPr>
            </w:pPr>
            <w:r w:rsidRPr="00F6745E">
              <w:rPr>
                <w:sz w:val="21"/>
              </w:rPr>
              <w:t>Web MVC framework</w:t>
            </w:r>
          </w:p>
        </w:tc>
        <w:tc>
          <w:tcPr>
            <w:tcW w:w="1418" w:type="dxa"/>
            <w:hideMark/>
          </w:tcPr>
          <w:p w14:paraId="0B5AF30A" w14:textId="77777777" w:rsidR="00F85034" w:rsidRPr="00F6745E" w:rsidRDefault="00F85034" w:rsidP="005927CF">
            <w:pPr>
              <w:rPr>
                <w:sz w:val="21"/>
              </w:rPr>
            </w:pPr>
            <w:r w:rsidRPr="00F6745E">
              <w:rPr>
                <w:sz w:val="21"/>
              </w:rPr>
              <w:t>REST HTTP library</w:t>
            </w:r>
          </w:p>
        </w:tc>
        <w:tc>
          <w:tcPr>
            <w:tcW w:w="1559" w:type="dxa"/>
            <w:hideMark/>
          </w:tcPr>
          <w:p w14:paraId="3B2A81FA" w14:textId="77777777" w:rsidR="00F85034" w:rsidRPr="00F6745E" w:rsidRDefault="00F85034" w:rsidP="005927CF">
            <w:pPr>
              <w:rPr>
                <w:sz w:val="21"/>
              </w:rPr>
            </w:pPr>
            <w:r w:rsidRPr="00F6745E">
              <w:rPr>
                <w:sz w:val="21"/>
              </w:rPr>
              <w:t>Full-stack JavaScript app platform</w:t>
            </w:r>
          </w:p>
        </w:tc>
      </w:tr>
      <w:tr w:rsidR="00F6745E" w:rsidRPr="0047646D" w14:paraId="0FB77245" w14:textId="77777777" w:rsidTr="00F6745E">
        <w:tc>
          <w:tcPr>
            <w:tcW w:w="1417" w:type="dxa"/>
            <w:hideMark/>
          </w:tcPr>
          <w:p w14:paraId="081A8762" w14:textId="77777777" w:rsidR="00F85034" w:rsidRPr="00F6745E" w:rsidRDefault="00F85034" w:rsidP="005927CF">
            <w:pPr>
              <w:rPr>
                <w:b/>
                <w:sz w:val="21"/>
              </w:rPr>
            </w:pPr>
            <w:r w:rsidRPr="00F6745E">
              <w:rPr>
                <w:b/>
                <w:sz w:val="21"/>
              </w:rPr>
              <w:t>Top Features</w:t>
            </w:r>
          </w:p>
        </w:tc>
        <w:tc>
          <w:tcPr>
            <w:tcW w:w="1171" w:type="dxa"/>
            <w:shd w:val="clear" w:color="auto" w:fill="E8E8E8" w:themeFill="background2"/>
            <w:hideMark/>
          </w:tcPr>
          <w:p w14:paraId="7CC8636F" w14:textId="77777777" w:rsidR="00F85034" w:rsidRPr="00F6745E" w:rsidRDefault="00F85034" w:rsidP="005927CF">
            <w:pPr>
              <w:rPr>
                <w:sz w:val="21"/>
              </w:rPr>
            </w:pPr>
            <w:r w:rsidRPr="00F6745E">
              <w:rPr>
                <w:sz w:val="21"/>
              </w:rPr>
              <w:t>Enterprise connectivity, API Explorer, generators, client SDKs, websocket microservices</w:t>
            </w:r>
          </w:p>
        </w:tc>
        <w:tc>
          <w:tcPr>
            <w:tcW w:w="1187" w:type="dxa"/>
            <w:hideMark/>
          </w:tcPr>
          <w:p w14:paraId="2E9B994E" w14:textId="77777777" w:rsidR="00F85034" w:rsidRPr="00F6745E" w:rsidRDefault="00F85034" w:rsidP="005927CF">
            <w:pPr>
              <w:rPr>
                <w:sz w:val="21"/>
              </w:rPr>
            </w:pPr>
            <w:r w:rsidRPr="00F6745E">
              <w:rPr>
                <w:sz w:val="21"/>
              </w:rPr>
              <w:t>HTTP routing, middleware</w:t>
            </w:r>
          </w:p>
        </w:tc>
        <w:tc>
          <w:tcPr>
            <w:tcW w:w="1469" w:type="dxa"/>
            <w:hideMark/>
          </w:tcPr>
          <w:p w14:paraId="2255021B" w14:textId="77777777" w:rsidR="00F85034" w:rsidRPr="00F6745E" w:rsidRDefault="00F85034" w:rsidP="005927CF">
            <w:pPr>
              <w:rPr>
                <w:sz w:val="21"/>
              </w:rPr>
            </w:pPr>
            <w:r w:rsidRPr="00F6745E">
              <w:rPr>
                <w:sz w:val="21"/>
              </w:rPr>
              <w:t>Modularity, security</w:t>
            </w:r>
          </w:p>
        </w:tc>
        <w:tc>
          <w:tcPr>
            <w:tcW w:w="1134" w:type="dxa"/>
            <w:hideMark/>
          </w:tcPr>
          <w:p w14:paraId="323E8533" w14:textId="77777777" w:rsidR="00F85034" w:rsidRPr="00F6745E" w:rsidRDefault="00F85034" w:rsidP="005927CF">
            <w:pPr>
              <w:rPr>
                <w:sz w:val="21"/>
              </w:rPr>
            </w:pPr>
            <w:r w:rsidRPr="00F6745E">
              <w:rPr>
                <w:sz w:val="21"/>
              </w:rPr>
              <w:t>Rails familiarity, MVC</w:t>
            </w:r>
          </w:p>
        </w:tc>
        <w:tc>
          <w:tcPr>
            <w:tcW w:w="1418" w:type="dxa"/>
            <w:hideMark/>
          </w:tcPr>
          <w:p w14:paraId="2388C2A1" w14:textId="77777777" w:rsidR="00F85034" w:rsidRPr="00F6745E" w:rsidRDefault="00F85034" w:rsidP="005927CF">
            <w:pPr>
              <w:rPr>
                <w:sz w:val="21"/>
              </w:rPr>
            </w:pPr>
            <w:r w:rsidRPr="00F6745E">
              <w:rPr>
                <w:sz w:val="21"/>
              </w:rPr>
              <w:t>Simplicity, REST routing</w:t>
            </w:r>
          </w:p>
        </w:tc>
        <w:tc>
          <w:tcPr>
            <w:tcW w:w="1559" w:type="dxa"/>
            <w:hideMark/>
          </w:tcPr>
          <w:p w14:paraId="509F70CE" w14:textId="77777777" w:rsidR="00F85034" w:rsidRPr="00F6745E" w:rsidRDefault="00F85034" w:rsidP="005927CF">
            <w:pPr>
              <w:rPr>
                <w:sz w:val="21"/>
              </w:rPr>
            </w:pPr>
            <w:r w:rsidRPr="00F6745E">
              <w:rPr>
                <w:sz w:val="21"/>
              </w:rPr>
              <w:t>Universal JavaScript, reactive rendering, websocket microservices</w:t>
            </w:r>
          </w:p>
        </w:tc>
      </w:tr>
      <w:tr w:rsidR="00F6745E" w:rsidRPr="0047646D" w14:paraId="1999C78E" w14:textId="77777777" w:rsidTr="00F6745E">
        <w:tc>
          <w:tcPr>
            <w:tcW w:w="1417" w:type="dxa"/>
            <w:hideMark/>
          </w:tcPr>
          <w:p w14:paraId="0BA775F8" w14:textId="77777777" w:rsidR="00F85034" w:rsidRPr="00F6745E" w:rsidRDefault="00F85034" w:rsidP="005927CF">
            <w:pPr>
              <w:rPr>
                <w:b/>
                <w:sz w:val="21"/>
              </w:rPr>
            </w:pPr>
            <w:r w:rsidRPr="00F6745E">
              <w:rPr>
                <w:b/>
                <w:sz w:val="21"/>
              </w:rPr>
              <w:t>Suitable For</w:t>
            </w:r>
          </w:p>
        </w:tc>
        <w:tc>
          <w:tcPr>
            <w:tcW w:w="1171" w:type="dxa"/>
            <w:shd w:val="clear" w:color="auto" w:fill="E8E8E8" w:themeFill="background2"/>
            <w:hideMark/>
          </w:tcPr>
          <w:p w14:paraId="326567B6" w14:textId="77777777" w:rsidR="00F85034" w:rsidRPr="00F6745E" w:rsidRDefault="00F85034" w:rsidP="005927CF">
            <w:pPr>
              <w:rPr>
                <w:sz w:val="21"/>
              </w:rPr>
            </w:pPr>
            <w:r w:rsidRPr="00F6745E">
              <w:rPr>
                <w:sz w:val="21"/>
              </w:rPr>
              <w:t>Web apps, APIs</w:t>
            </w:r>
          </w:p>
        </w:tc>
        <w:tc>
          <w:tcPr>
            <w:tcW w:w="1187" w:type="dxa"/>
            <w:hideMark/>
          </w:tcPr>
          <w:p w14:paraId="774888EE" w14:textId="77777777" w:rsidR="00F85034" w:rsidRPr="00F6745E" w:rsidRDefault="00F85034" w:rsidP="005927CF">
            <w:pPr>
              <w:rPr>
                <w:sz w:val="21"/>
              </w:rPr>
            </w:pPr>
            <w:r w:rsidRPr="00F6745E">
              <w:rPr>
                <w:sz w:val="21"/>
              </w:rPr>
              <w:t>Simple web apps</w:t>
            </w:r>
          </w:p>
        </w:tc>
        <w:tc>
          <w:tcPr>
            <w:tcW w:w="1469" w:type="dxa"/>
            <w:hideMark/>
          </w:tcPr>
          <w:p w14:paraId="34BA0E2B" w14:textId="77777777" w:rsidR="00F85034" w:rsidRPr="00F6745E" w:rsidRDefault="00F85034" w:rsidP="005927CF">
            <w:pPr>
              <w:rPr>
                <w:sz w:val="21"/>
              </w:rPr>
            </w:pPr>
            <w:r w:rsidRPr="00F6745E">
              <w:rPr>
                <w:sz w:val="21"/>
              </w:rPr>
              <w:t>Web apps, APIs</w:t>
            </w:r>
          </w:p>
        </w:tc>
        <w:tc>
          <w:tcPr>
            <w:tcW w:w="1134" w:type="dxa"/>
            <w:hideMark/>
          </w:tcPr>
          <w:p w14:paraId="60BE5D43" w14:textId="77777777" w:rsidR="00F85034" w:rsidRPr="00F6745E" w:rsidRDefault="00F85034" w:rsidP="005927CF">
            <w:pPr>
              <w:rPr>
                <w:sz w:val="21"/>
              </w:rPr>
            </w:pPr>
            <w:r w:rsidRPr="00F6745E">
              <w:rPr>
                <w:sz w:val="21"/>
              </w:rPr>
              <w:t>Web apps, APIs</w:t>
            </w:r>
          </w:p>
        </w:tc>
        <w:tc>
          <w:tcPr>
            <w:tcW w:w="1418" w:type="dxa"/>
            <w:hideMark/>
          </w:tcPr>
          <w:p w14:paraId="020CC4C9" w14:textId="77777777" w:rsidR="00F85034" w:rsidRPr="00F6745E" w:rsidRDefault="00F85034" w:rsidP="005927CF">
            <w:pPr>
              <w:rPr>
                <w:sz w:val="21"/>
              </w:rPr>
            </w:pPr>
            <w:r w:rsidRPr="00F6745E">
              <w:rPr>
                <w:sz w:val="21"/>
              </w:rPr>
              <w:t>Simple REST APIs</w:t>
            </w:r>
          </w:p>
        </w:tc>
        <w:tc>
          <w:tcPr>
            <w:tcW w:w="1559" w:type="dxa"/>
            <w:hideMark/>
          </w:tcPr>
          <w:p w14:paraId="3EE606A5" w14:textId="77777777" w:rsidR="00F85034" w:rsidRPr="00F6745E" w:rsidRDefault="00F85034" w:rsidP="005927CF">
            <w:pPr>
              <w:rPr>
                <w:sz w:val="21"/>
              </w:rPr>
            </w:pPr>
            <w:r w:rsidRPr="00F6745E">
              <w:rPr>
                <w:sz w:val="21"/>
              </w:rPr>
              <w:t>Web apps</w:t>
            </w:r>
          </w:p>
        </w:tc>
      </w:tr>
      <w:tr w:rsidR="00F6745E" w:rsidRPr="0047646D" w14:paraId="3183E108" w14:textId="77777777" w:rsidTr="00F6745E">
        <w:tc>
          <w:tcPr>
            <w:tcW w:w="1417" w:type="dxa"/>
            <w:hideMark/>
          </w:tcPr>
          <w:p w14:paraId="3B895460" w14:textId="77777777" w:rsidR="00F85034" w:rsidRPr="00F6745E" w:rsidRDefault="00F85034" w:rsidP="005927CF">
            <w:pPr>
              <w:rPr>
                <w:b/>
                <w:sz w:val="21"/>
              </w:rPr>
            </w:pPr>
            <w:r w:rsidRPr="00F6745E">
              <w:rPr>
                <w:b/>
                <w:sz w:val="21"/>
              </w:rPr>
              <w:t>Github Stars</w:t>
            </w:r>
          </w:p>
        </w:tc>
        <w:tc>
          <w:tcPr>
            <w:tcW w:w="1171" w:type="dxa"/>
            <w:shd w:val="clear" w:color="auto" w:fill="E8E8E8" w:themeFill="background2"/>
            <w:hideMark/>
          </w:tcPr>
          <w:p w14:paraId="1E76ACC9" w14:textId="77777777" w:rsidR="00F85034" w:rsidRPr="00F6745E" w:rsidRDefault="00F85034" w:rsidP="005927CF">
            <w:pPr>
              <w:rPr>
                <w:sz w:val="21"/>
              </w:rPr>
            </w:pPr>
            <w:r w:rsidRPr="00F6745E">
              <w:rPr>
                <w:sz w:val="21"/>
              </w:rPr>
              <w:t>5k</w:t>
            </w:r>
          </w:p>
        </w:tc>
        <w:tc>
          <w:tcPr>
            <w:tcW w:w="1187" w:type="dxa"/>
            <w:hideMark/>
          </w:tcPr>
          <w:p w14:paraId="49CF608D" w14:textId="77777777" w:rsidR="00F85034" w:rsidRPr="00F6745E" w:rsidRDefault="00F85034" w:rsidP="005927CF">
            <w:pPr>
              <w:rPr>
                <w:sz w:val="21"/>
              </w:rPr>
            </w:pPr>
            <w:r w:rsidRPr="00F6745E">
              <w:rPr>
                <w:sz w:val="21"/>
              </w:rPr>
              <w:t>19k</w:t>
            </w:r>
          </w:p>
        </w:tc>
        <w:tc>
          <w:tcPr>
            <w:tcW w:w="1469" w:type="dxa"/>
            <w:hideMark/>
          </w:tcPr>
          <w:p w14:paraId="33B7F0A4" w14:textId="77777777" w:rsidR="00F85034" w:rsidRPr="00F6745E" w:rsidRDefault="00F85034" w:rsidP="005927CF">
            <w:pPr>
              <w:rPr>
                <w:sz w:val="21"/>
              </w:rPr>
            </w:pPr>
            <w:r w:rsidRPr="00F6745E">
              <w:rPr>
                <w:sz w:val="21"/>
              </w:rPr>
              <w:t>4k</w:t>
            </w:r>
          </w:p>
        </w:tc>
        <w:tc>
          <w:tcPr>
            <w:tcW w:w="1134" w:type="dxa"/>
            <w:hideMark/>
          </w:tcPr>
          <w:p w14:paraId="3297A13D" w14:textId="77777777" w:rsidR="00F85034" w:rsidRPr="00F6745E" w:rsidRDefault="00F85034" w:rsidP="005927CF">
            <w:pPr>
              <w:rPr>
                <w:sz w:val="21"/>
              </w:rPr>
            </w:pPr>
            <w:r w:rsidRPr="00F6745E">
              <w:rPr>
                <w:sz w:val="21"/>
              </w:rPr>
              <w:t>10k</w:t>
            </w:r>
          </w:p>
        </w:tc>
        <w:tc>
          <w:tcPr>
            <w:tcW w:w="1418" w:type="dxa"/>
            <w:hideMark/>
          </w:tcPr>
          <w:p w14:paraId="7E117CF2" w14:textId="77777777" w:rsidR="00F85034" w:rsidRPr="00F6745E" w:rsidRDefault="00F85034" w:rsidP="005927CF">
            <w:pPr>
              <w:rPr>
                <w:sz w:val="21"/>
              </w:rPr>
            </w:pPr>
            <w:r w:rsidRPr="00F6745E">
              <w:rPr>
                <w:sz w:val="21"/>
              </w:rPr>
              <w:t>3k</w:t>
            </w:r>
          </w:p>
        </w:tc>
        <w:tc>
          <w:tcPr>
            <w:tcW w:w="1559" w:type="dxa"/>
            <w:hideMark/>
          </w:tcPr>
          <w:p w14:paraId="7FF33D4E" w14:textId="77777777" w:rsidR="00F85034" w:rsidRPr="00F6745E" w:rsidRDefault="00F85034" w:rsidP="005927CF">
            <w:pPr>
              <w:rPr>
                <w:sz w:val="21"/>
              </w:rPr>
            </w:pPr>
            <w:r w:rsidRPr="00F6745E">
              <w:rPr>
                <w:sz w:val="21"/>
              </w:rPr>
              <w:t>28k</w:t>
            </w:r>
          </w:p>
        </w:tc>
      </w:tr>
      <w:tr w:rsidR="00F6745E" w:rsidRPr="0047646D" w14:paraId="77D674FE" w14:textId="77777777" w:rsidTr="00F6745E">
        <w:tc>
          <w:tcPr>
            <w:tcW w:w="1417" w:type="dxa"/>
            <w:hideMark/>
          </w:tcPr>
          <w:p w14:paraId="2B5CC7F3" w14:textId="77777777" w:rsidR="00F85034" w:rsidRPr="00F6745E" w:rsidRDefault="00F85034" w:rsidP="005927CF">
            <w:pPr>
              <w:rPr>
                <w:b/>
                <w:sz w:val="21"/>
              </w:rPr>
            </w:pPr>
            <w:r w:rsidRPr="00F6745E">
              <w:rPr>
                <w:b/>
                <w:sz w:val="21"/>
              </w:rPr>
              <w:t>Support</w:t>
            </w:r>
          </w:p>
        </w:tc>
        <w:tc>
          <w:tcPr>
            <w:tcW w:w="1171" w:type="dxa"/>
            <w:shd w:val="clear" w:color="auto" w:fill="E8E8E8" w:themeFill="background2"/>
            <w:hideMark/>
          </w:tcPr>
          <w:p w14:paraId="216F792A" w14:textId="77777777" w:rsidR="00F85034" w:rsidRPr="00F6745E" w:rsidRDefault="00F85034" w:rsidP="005927CF">
            <w:pPr>
              <w:rPr>
                <w:sz w:val="21"/>
              </w:rPr>
            </w:pPr>
            <w:r w:rsidRPr="00F6745E">
              <w:rPr>
                <w:sz w:val="21"/>
              </w:rPr>
              <w:t>StrongLoop</w:t>
            </w:r>
          </w:p>
        </w:tc>
        <w:tc>
          <w:tcPr>
            <w:tcW w:w="1187" w:type="dxa"/>
            <w:hideMark/>
          </w:tcPr>
          <w:p w14:paraId="4C880976" w14:textId="77777777" w:rsidR="00F85034" w:rsidRPr="00F6745E" w:rsidRDefault="00F85034" w:rsidP="005927CF">
            <w:pPr>
              <w:rPr>
                <w:sz w:val="21"/>
              </w:rPr>
            </w:pPr>
            <w:r w:rsidRPr="00F6745E">
              <w:rPr>
                <w:sz w:val="21"/>
              </w:rPr>
              <w:t>StrongLoop</w:t>
            </w:r>
          </w:p>
        </w:tc>
        <w:tc>
          <w:tcPr>
            <w:tcW w:w="1469" w:type="dxa"/>
            <w:hideMark/>
          </w:tcPr>
          <w:p w14:paraId="19DFDF78" w14:textId="77777777" w:rsidR="00F85034" w:rsidRPr="00F6745E" w:rsidRDefault="00F85034" w:rsidP="005927CF">
            <w:pPr>
              <w:rPr>
                <w:sz w:val="21"/>
              </w:rPr>
            </w:pPr>
            <w:r w:rsidRPr="00F6745E">
              <w:rPr>
                <w:sz w:val="21"/>
              </w:rPr>
              <w:t>N/A</w:t>
            </w:r>
          </w:p>
        </w:tc>
        <w:tc>
          <w:tcPr>
            <w:tcW w:w="1134" w:type="dxa"/>
            <w:hideMark/>
          </w:tcPr>
          <w:p w14:paraId="3C8CABC7" w14:textId="77777777" w:rsidR="00F85034" w:rsidRPr="00F6745E" w:rsidRDefault="00F85034" w:rsidP="005927CF">
            <w:pPr>
              <w:rPr>
                <w:sz w:val="21"/>
              </w:rPr>
            </w:pPr>
            <w:r w:rsidRPr="00F6745E">
              <w:rPr>
                <w:sz w:val="21"/>
              </w:rPr>
              <w:t>N/A</w:t>
            </w:r>
          </w:p>
        </w:tc>
        <w:tc>
          <w:tcPr>
            <w:tcW w:w="1418" w:type="dxa"/>
            <w:hideMark/>
          </w:tcPr>
          <w:p w14:paraId="7BA6B912" w14:textId="77777777" w:rsidR="00F85034" w:rsidRPr="00F6745E" w:rsidRDefault="00F85034" w:rsidP="005927CF">
            <w:pPr>
              <w:rPr>
                <w:sz w:val="21"/>
              </w:rPr>
            </w:pPr>
            <w:r w:rsidRPr="00F6745E">
              <w:rPr>
                <w:sz w:val="21"/>
              </w:rPr>
              <w:t>N/A</w:t>
            </w:r>
          </w:p>
        </w:tc>
        <w:tc>
          <w:tcPr>
            <w:tcW w:w="1559" w:type="dxa"/>
            <w:hideMark/>
          </w:tcPr>
          <w:p w14:paraId="4616E831" w14:textId="77777777" w:rsidR="00F85034" w:rsidRPr="00F6745E" w:rsidRDefault="00F85034" w:rsidP="005927CF">
            <w:pPr>
              <w:rPr>
                <w:sz w:val="21"/>
              </w:rPr>
            </w:pPr>
            <w:r w:rsidRPr="00F6745E">
              <w:rPr>
                <w:sz w:val="21"/>
              </w:rPr>
              <w:t>Meteor Development Group</w:t>
            </w:r>
          </w:p>
        </w:tc>
      </w:tr>
      <w:tr w:rsidR="00F6745E" w:rsidRPr="0047646D" w14:paraId="4A7A4001" w14:textId="77777777" w:rsidTr="00F6745E">
        <w:tc>
          <w:tcPr>
            <w:tcW w:w="1417" w:type="dxa"/>
            <w:hideMark/>
          </w:tcPr>
          <w:p w14:paraId="79532244" w14:textId="77777777" w:rsidR="00F85034" w:rsidRPr="00F6745E" w:rsidRDefault="00F85034" w:rsidP="005927CF">
            <w:pPr>
              <w:rPr>
                <w:b/>
                <w:sz w:val="21"/>
              </w:rPr>
            </w:pPr>
            <w:r w:rsidRPr="00F6745E">
              <w:rPr>
                <w:b/>
                <w:sz w:val="21"/>
              </w:rPr>
              <w:t>Pure Node runtime</w:t>
            </w:r>
          </w:p>
        </w:tc>
        <w:tc>
          <w:tcPr>
            <w:tcW w:w="1171" w:type="dxa"/>
            <w:shd w:val="clear" w:color="auto" w:fill="E8E8E8" w:themeFill="background2"/>
            <w:hideMark/>
          </w:tcPr>
          <w:p w14:paraId="05567D6C" w14:textId="77777777" w:rsidR="00F85034" w:rsidRPr="00F6745E" w:rsidRDefault="00F85034" w:rsidP="005927CF">
            <w:pPr>
              <w:rPr>
                <w:sz w:val="21"/>
              </w:rPr>
            </w:pPr>
            <w:r w:rsidRPr="00F6745E">
              <w:rPr>
                <w:sz w:val="21"/>
              </w:rPr>
              <w:t>Yes</w:t>
            </w:r>
          </w:p>
        </w:tc>
        <w:tc>
          <w:tcPr>
            <w:tcW w:w="1187" w:type="dxa"/>
            <w:hideMark/>
          </w:tcPr>
          <w:p w14:paraId="62164F4E" w14:textId="77777777" w:rsidR="00F85034" w:rsidRPr="00F6745E" w:rsidRDefault="00F85034" w:rsidP="005927CF">
            <w:pPr>
              <w:rPr>
                <w:sz w:val="21"/>
              </w:rPr>
            </w:pPr>
            <w:r w:rsidRPr="00F6745E">
              <w:rPr>
                <w:sz w:val="21"/>
              </w:rPr>
              <w:t>Yes</w:t>
            </w:r>
          </w:p>
        </w:tc>
        <w:tc>
          <w:tcPr>
            <w:tcW w:w="1469" w:type="dxa"/>
            <w:hideMark/>
          </w:tcPr>
          <w:p w14:paraId="0CED5096" w14:textId="77777777" w:rsidR="00F85034" w:rsidRPr="00F6745E" w:rsidRDefault="00F85034" w:rsidP="005927CF">
            <w:pPr>
              <w:rPr>
                <w:sz w:val="21"/>
              </w:rPr>
            </w:pPr>
            <w:r w:rsidRPr="00F6745E">
              <w:rPr>
                <w:sz w:val="21"/>
              </w:rPr>
              <w:t>Yes</w:t>
            </w:r>
          </w:p>
        </w:tc>
        <w:tc>
          <w:tcPr>
            <w:tcW w:w="1134" w:type="dxa"/>
            <w:hideMark/>
          </w:tcPr>
          <w:p w14:paraId="07393787" w14:textId="77777777" w:rsidR="00F85034" w:rsidRPr="00F6745E" w:rsidRDefault="00F85034" w:rsidP="005927CF">
            <w:pPr>
              <w:rPr>
                <w:sz w:val="21"/>
              </w:rPr>
            </w:pPr>
            <w:r w:rsidRPr="00F6745E">
              <w:rPr>
                <w:sz w:val="21"/>
              </w:rPr>
              <w:t>Yes</w:t>
            </w:r>
          </w:p>
        </w:tc>
        <w:tc>
          <w:tcPr>
            <w:tcW w:w="1418" w:type="dxa"/>
            <w:hideMark/>
          </w:tcPr>
          <w:p w14:paraId="3913EFE3" w14:textId="77777777" w:rsidR="00F85034" w:rsidRPr="00F6745E" w:rsidRDefault="00F85034" w:rsidP="005927CF">
            <w:pPr>
              <w:rPr>
                <w:sz w:val="21"/>
              </w:rPr>
            </w:pPr>
            <w:r w:rsidRPr="00F6745E">
              <w:rPr>
                <w:sz w:val="21"/>
              </w:rPr>
              <w:t>Yes</w:t>
            </w:r>
          </w:p>
        </w:tc>
        <w:tc>
          <w:tcPr>
            <w:tcW w:w="1559" w:type="dxa"/>
            <w:hideMark/>
          </w:tcPr>
          <w:p w14:paraId="4CE6B9FF" w14:textId="77777777" w:rsidR="00F85034" w:rsidRPr="00F6745E" w:rsidRDefault="00F85034" w:rsidP="005927CF">
            <w:pPr>
              <w:rPr>
                <w:sz w:val="21"/>
              </w:rPr>
            </w:pPr>
            <w:r w:rsidRPr="00F6745E">
              <w:rPr>
                <w:sz w:val="21"/>
              </w:rPr>
              <w:t>No</w:t>
            </w:r>
          </w:p>
        </w:tc>
      </w:tr>
      <w:tr w:rsidR="00F6745E" w:rsidRPr="0047646D" w14:paraId="6A7BDEE9" w14:textId="77777777" w:rsidTr="00F6745E">
        <w:tc>
          <w:tcPr>
            <w:tcW w:w="1417" w:type="dxa"/>
            <w:hideMark/>
          </w:tcPr>
          <w:p w14:paraId="4EF6546F" w14:textId="77777777" w:rsidR="00F85034" w:rsidRPr="00F6745E" w:rsidRDefault="00F85034" w:rsidP="005927CF">
            <w:pPr>
              <w:rPr>
                <w:b/>
                <w:sz w:val="21"/>
              </w:rPr>
            </w:pPr>
            <w:r w:rsidRPr="00F6745E">
              <w:rPr>
                <w:b/>
                <w:sz w:val="21"/>
              </w:rPr>
              <w:t>Client SDKs</w:t>
            </w:r>
          </w:p>
        </w:tc>
        <w:tc>
          <w:tcPr>
            <w:tcW w:w="1171" w:type="dxa"/>
            <w:shd w:val="clear" w:color="auto" w:fill="E8E8E8" w:themeFill="background2"/>
            <w:hideMark/>
          </w:tcPr>
          <w:p w14:paraId="5B11F9A5" w14:textId="77777777" w:rsidR="00F85034" w:rsidRPr="00F6745E" w:rsidRDefault="00F85034" w:rsidP="005927CF">
            <w:pPr>
              <w:rPr>
                <w:sz w:val="21"/>
              </w:rPr>
            </w:pPr>
            <w:r w:rsidRPr="00F6745E">
              <w:rPr>
                <w:sz w:val="21"/>
              </w:rPr>
              <w:t>Angular, Browser, Node.js, iOS, Android, Xamarin</w:t>
            </w:r>
          </w:p>
        </w:tc>
        <w:tc>
          <w:tcPr>
            <w:tcW w:w="1187" w:type="dxa"/>
            <w:hideMark/>
          </w:tcPr>
          <w:p w14:paraId="5BA3082E" w14:textId="77777777" w:rsidR="00F85034" w:rsidRPr="00F6745E" w:rsidRDefault="00F85034" w:rsidP="005927CF">
            <w:pPr>
              <w:rPr>
                <w:sz w:val="21"/>
              </w:rPr>
            </w:pPr>
            <w:r w:rsidRPr="00F6745E">
              <w:rPr>
                <w:sz w:val="21"/>
              </w:rPr>
              <w:t>N/A</w:t>
            </w:r>
          </w:p>
        </w:tc>
        <w:tc>
          <w:tcPr>
            <w:tcW w:w="1469" w:type="dxa"/>
            <w:hideMark/>
          </w:tcPr>
          <w:p w14:paraId="187DB35E" w14:textId="77777777" w:rsidR="00F85034" w:rsidRPr="00F6745E" w:rsidRDefault="00F85034" w:rsidP="005927CF">
            <w:pPr>
              <w:rPr>
                <w:sz w:val="21"/>
              </w:rPr>
            </w:pPr>
            <w:r w:rsidRPr="00F6745E">
              <w:rPr>
                <w:sz w:val="21"/>
              </w:rPr>
              <w:t>None</w:t>
            </w:r>
          </w:p>
        </w:tc>
        <w:tc>
          <w:tcPr>
            <w:tcW w:w="1134" w:type="dxa"/>
            <w:hideMark/>
          </w:tcPr>
          <w:p w14:paraId="2956CAC8" w14:textId="77777777" w:rsidR="00F85034" w:rsidRPr="00F6745E" w:rsidRDefault="00F85034" w:rsidP="005927CF">
            <w:pPr>
              <w:rPr>
                <w:sz w:val="21"/>
              </w:rPr>
            </w:pPr>
            <w:r w:rsidRPr="00F6745E">
              <w:rPr>
                <w:sz w:val="21"/>
              </w:rPr>
              <w:t>None</w:t>
            </w:r>
          </w:p>
        </w:tc>
        <w:tc>
          <w:tcPr>
            <w:tcW w:w="1418" w:type="dxa"/>
            <w:hideMark/>
          </w:tcPr>
          <w:p w14:paraId="01AE25E3" w14:textId="77777777" w:rsidR="00F85034" w:rsidRPr="00F6745E" w:rsidRDefault="00F85034" w:rsidP="005927CF">
            <w:pPr>
              <w:rPr>
                <w:sz w:val="21"/>
              </w:rPr>
            </w:pPr>
            <w:r w:rsidRPr="00F6745E">
              <w:rPr>
                <w:sz w:val="21"/>
              </w:rPr>
              <w:t>None</w:t>
            </w:r>
          </w:p>
        </w:tc>
        <w:tc>
          <w:tcPr>
            <w:tcW w:w="1559" w:type="dxa"/>
            <w:hideMark/>
          </w:tcPr>
          <w:p w14:paraId="10F03708" w14:textId="77777777" w:rsidR="00F85034" w:rsidRPr="00F6745E" w:rsidRDefault="00F85034" w:rsidP="005927CF">
            <w:pPr>
              <w:rPr>
                <w:sz w:val="21"/>
              </w:rPr>
            </w:pPr>
            <w:r w:rsidRPr="00F6745E">
              <w:rPr>
                <w:sz w:val="21"/>
              </w:rPr>
              <w:t>JavaScript, Cordova for iOS and Android, React, AngularJS</w:t>
            </w:r>
          </w:p>
        </w:tc>
      </w:tr>
      <w:tr w:rsidR="00F6745E" w:rsidRPr="0047646D" w14:paraId="0502F320" w14:textId="77777777" w:rsidTr="00F6745E">
        <w:tc>
          <w:tcPr>
            <w:tcW w:w="1417" w:type="dxa"/>
            <w:hideMark/>
          </w:tcPr>
          <w:p w14:paraId="2D23798C" w14:textId="77777777" w:rsidR="00F85034" w:rsidRPr="00F6745E" w:rsidRDefault="00F85034" w:rsidP="005927CF">
            <w:pPr>
              <w:rPr>
                <w:b/>
                <w:sz w:val="21"/>
              </w:rPr>
            </w:pPr>
            <w:r w:rsidRPr="00F6745E">
              <w:rPr>
                <w:b/>
                <w:sz w:val="21"/>
              </w:rPr>
              <w:t>Export API Definition</w:t>
            </w:r>
          </w:p>
        </w:tc>
        <w:tc>
          <w:tcPr>
            <w:tcW w:w="1171" w:type="dxa"/>
            <w:shd w:val="clear" w:color="auto" w:fill="E8E8E8" w:themeFill="background2"/>
            <w:hideMark/>
          </w:tcPr>
          <w:p w14:paraId="44FAAEB9" w14:textId="77777777" w:rsidR="00F85034" w:rsidRPr="00F6745E" w:rsidRDefault="00F85034" w:rsidP="005927CF">
            <w:pPr>
              <w:rPr>
                <w:sz w:val="21"/>
              </w:rPr>
            </w:pPr>
            <w:r w:rsidRPr="00F6745E">
              <w:rPr>
                <w:sz w:val="21"/>
              </w:rPr>
              <w:t>Yes</w:t>
            </w:r>
          </w:p>
        </w:tc>
        <w:tc>
          <w:tcPr>
            <w:tcW w:w="1187" w:type="dxa"/>
            <w:hideMark/>
          </w:tcPr>
          <w:p w14:paraId="600DD841" w14:textId="77777777" w:rsidR="00F85034" w:rsidRPr="00F6745E" w:rsidRDefault="00F85034" w:rsidP="005927CF">
            <w:pPr>
              <w:rPr>
                <w:sz w:val="21"/>
              </w:rPr>
            </w:pPr>
            <w:r w:rsidRPr="00F6745E">
              <w:rPr>
                <w:sz w:val="21"/>
              </w:rPr>
              <w:t>With strong-remoting</w:t>
            </w:r>
          </w:p>
        </w:tc>
        <w:tc>
          <w:tcPr>
            <w:tcW w:w="1469" w:type="dxa"/>
            <w:hideMark/>
          </w:tcPr>
          <w:p w14:paraId="0E2E28C8" w14:textId="77777777" w:rsidR="00F85034" w:rsidRPr="00F6745E" w:rsidRDefault="00F85034" w:rsidP="005927CF">
            <w:pPr>
              <w:rPr>
                <w:sz w:val="21"/>
              </w:rPr>
            </w:pPr>
            <w:r w:rsidRPr="00F6745E">
              <w:rPr>
                <w:sz w:val="21"/>
              </w:rPr>
              <w:t>None</w:t>
            </w:r>
          </w:p>
        </w:tc>
        <w:tc>
          <w:tcPr>
            <w:tcW w:w="1134" w:type="dxa"/>
            <w:hideMark/>
          </w:tcPr>
          <w:p w14:paraId="1BDF3B1A" w14:textId="77777777" w:rsidR="00F85034" w:rsidRPr="00F6745E" w:rsidRDefault="00F85034" w:rsidP="005927CF">
            <w:pPr>
              <w:rPr>
                <w:sz w:val="21"/>
              </w:rPr>
            </w:pPr>
            <w:r w:rsidRPr="00F6745E">
              <w:rPr>
                <w:sz w:val="21"/>
              </w:rPr>
              <w:t>None</w:t>
            </w:r>
          </w:p>
        </w:tc>
        <w:tc>
          <w:tcPr>
            <w:tcW w:w="1418" w:type="dxa"/>
            <w:hideMark/>
          </w:tcPr>
          <w:p w14:paraId="5DEB21FF" w14:textId="77777777" w:rsidR="00F85034" w:rsidRPr="00F6745E" w:rsidRDefault="00F85034" w:rsidP="005927CF">
            <w:pPr>
              <w:rPr>
                <w:sz w:val="21"/>
              </w:rPr>
            </w:pPr>
            <w:r w:rsidRPr="00F6745E">
              <w:rPr>
                <w:sz w:val="21"/>
              </w:rPr>
              <w:t>None</w:t>
            </w:r>
          </w:p>
        </w:tc>
        <w:tc>
          <w:tcPr>
            <w:tcW w:w="1559" w:type="dxa"/>
            <w:hideMark/>
          </w:tcPr>
          <w:p w14:paraId="20840D67" w14:textId="77777777" w:rsidR="00F85034" w:rsidRPr="00F6745E" w:rsidRDefault="00F85034" w:rsidP="005927CF">
            <w:pPr>
              <w:rPr>
                <w:sz w:val="21"/>
              </w:rPr>
            </w:pPr>
            <w:r w:rsidRPr="00F6745E">
              <w:rPr>
                <w:sz w:val="21"/>
              </w:rPr>
              <w:t>With meteor-rest</w:t>
            </w:r>
          </w:p>
        </w:tc>
      </w:tr>
      <w:tr w:rsidR="00F6745E" w:rsidRPr="0047646D" w14:paraId="39BD3B82" w14:textId="77777777" w:rsidTr="00F6745E">
        <w:tc>
          <w:tcPr>
            <w:tcW w:w="1417" w:type="dxa"/>
            <w:hideMark/>
          </w:tcPr>
          <w:p w14:paraId="5D35C9C5" w14:textId="77777777" w:rsidR="00F85034" w:rsidRPr="00F6745E" w:rsidRDefault="00F85034" w:rsidP="005927CF">
            <w:pPr>
              <w:rPr>
                <w:b/>
                <w:sz w:val="21"/>
              </w:rPr>
            </w:pPr>
            <w:r w:rsidRPr="00F6745E">
              <w:rPr>
                <w:b/>
                <w:sz w:val="21"/>
              </w:rPr>
              <w:t>Tools</w:t>
            </w:r>
          </w:p>
        </w:tc>
        <w:tc>
          <w:tcPr>
            <w:tcW w:w="1171" w:type="dxa"/>
            <w:shd w:val="clear" w:color="auto" w:fill="E8E8E8" w:themeFill="background2"/>
            <w:hideMark/>
          </w:tcPr>
          <w:p w14:paraId="738A7EC7" w14:textId="77777777" w:rsidR="00F85034" w:rsidRPr="00F6745E" w:rsidRDefault="00F85034" w:rsidP="005927CF">
            <w:pPr>
              <w:rPr>
                <w:sz w:val="21"/>
              </w:rPr>
            </w:pPr>
            <w:r w:rsidRPr="00F6745E">
              <w:rPr>
                <w:sz w:val="21"/>
              </w:rPr>
              <w:t>Visual API composer, Explorer, CLI code generators</w:t>
            </w:r>
          </w:p>
        </w:tc>
        <w:tc>
          <w:tcPr>
            <w:tcW w:w="1187" w:type="dxa"/>
            <w:hideMark/>
          </w:tcPr>
          <w:p w14:paraId="232E8DEF" w14:textId="77777777" w:rsidR="00F85034" w:rsidRPr="00F6745E" w:rsidRDefault="00F85034" w:rsidP="005927CF">
            <w:pPr>
              <w:rPr>
                <w:sz w:val="21"/>
              </w:rPr>
            </w:pPr>
            <w:r w:rsidRPr="00F6745E">
              <w:rPr>
                <w:sz w:val="21"/>
              </w:rPr>
              <w:t>CLI app generator</w:t>
            </w:r>
          </w:p>
        </w:tc>
        <w:tc>
          <w:tcPr>
            <w:tcW w:w="1469" w:type="dxa"/>
            <w:hideMark/>
          </w:tcPr>
          <w:p w14:paraId="4C07C431" w14:textId="77777777" w:rsidR="00F85034" w:rsidRPr="00F6745E" w:rsidRDefault="00F85034" w:rsidP="005927CF">
            <w:pPr>
              <w:rPr>
                <w:sz w:val="21"/>
              </w:rPr>
            </w:pPr>
            <w:r w:rsidRPr="00F6745E">
              <w:rPr>
                <w:sz w:val="21"/>
              </w:rPr>
              <w:t>Yeoman generator</w:t>
            </w:r>
          </w:p>
        </w:tc>
        <w:tc>
          <w:tcPr>
            <w:tcW w:w="1134" w:type="dxa"/>
            <w:hideMark/>
          </w:tcPr>
          <w:p w14:paraId="60FE78BF" w14:textId="77777777" w:rsidR="00F85034" w:rsidRPr="00F6745E" w:rsidRDefault="00F85034" w:rsidP="005927CF">
            <w:pPr>
              <w:rPr>
                <w:sz w:val="21"/>
              </w:rPr>
            </w:pPr>
            <w:r w:rsidRPr="00F6745E">
              <w:rPr>
                <w:sz w:val="21"/>
              </w:rPr>
              <w:t>Yeoman generator</w:t>
            </w:r>
          </w:p>
        </w:tc>
        <w:tc>
          <w:tcPr>
            <w:tcW w:w="1418" w:type="dxa"/>
            <w:hideMark/>
          </w:tcPr>
          <w:p w14:paraId="1D6B1546" w14:textId="77777777" w:rsidR="00F85034" w:rsidRPr="00F6745E" w:rsidRDefault="00F85034" w:rsidP="005927CF">
            <w:pPr>
              <w:rPr>
                <w:sz w:val="21"/>
              </w:rPr>
            </w:pPr>
            <w:r w:rsidRPr="00F6745E">
              <w:rPr>
                <w:sz w:val="21"/>
              </w:rPr>
              <w:t>Yeoman generator</w:t>
            </w:r>
          </w:p>
        </w:tc>
        <w:tc>
          <w:tcPr>
            <w:tcW w:w="1559" w:type="dxa"/>
            <w:hideMark/>
          </w:tcPr>
          <w:p w14:paraId="301BE8C3" w14:textId="77777777" w:rsidR="00F85034" w:rsidRPr="00F6745E" w:rsidRDefault="00F85034" w:rsidP="005927CF">
            <w:pPr>
              <w:rPr>
                <w:sz w:val="21"/>
              </w:rPr>
            </w:pPr>
            <w:r w:rsidRPr="00F6745E">
              <w:rPr>
                <w:sz w:val="21"/>
              </w:rPr>
              <w:t>CLI tool</w:t>
            </w:r>
          </w:p>
        </w:tc>
      </w:tr>
      <w:tr w:rsidR="00F6745E" w:rsidRPr="0047646D" w14:paraId="0778803D" w14:textId="77777777" w:rsidTr="00F6745E">
        <w:tc>
          <w:tcPr>
            <w:tcW w:w="1417" w:type="dxa"/>
            <w:hideMark/>
          </w:tcPr>
          <w:p w14:paraId="2BA0CCAF" w14:textId="77777777" w:rsidR="00F85034" w:rsidRPr="00F6745E" w:rsidRDefault="00F85034" w:rsidP="005927CF">
            <w:pPr>
              <w:rPr>
                <w:b/>
                <w:sz w:val="21"/>
              </w:rPr>
            </w:pPr>
            <w:r w:rsidRPr="00F6745E">
              <w:rPr>
                <w:b/>
                <w:sz w:val="21"/>
              </w:rPr>
              <w:t>Visual API composition</w:t>
            </w:r>
          </w:p>
        </w:tc>
        <w:tc>
          <w:tcPr>
            <w:tcW w:w="1171" w:type="dxa"/>
            <w:shd w:val="clear" w:color="auto" w:fill="E8E8E8" w:themeFill="background2"/>
            <w:hideMark/>
          </w:tcPr>
          <w:p w14:paraId="52D922F9" w14:textId="77777777" w:rsidR="00F85034" w:rsidRPr="00F6745E" w:rsidRDefault="00F85034" w:rsidP="005927CF">
            <w:pPr>
              <w:rPr>
                <w:sz w:val="21"/>
              </w:rPr>
            </w:pPr>
            <w:r w:rsidRPr="00F6745E">
              <w:rPr>
                <w:sz w:val="21"/>
              </w:rPr>
              <w:t>Yes</w:t>
            </w:r>
          </w:p>
        </w:tc>
        <w:tc>
          <w:tcPr>
            <w:tcW w:w="1187" w:type="dxa"/>
            <w:hideMark/>
          </w:tcPr>
          <w:p w14:paraId="6F1F9CA5" w14:textId="77777777" w:rsidR="00F85034" w:rsidRPr="00F6745E" w:rsidRDefault="00F85034" w:rsidP="005927CF">
            <w:pPr>
              <w:rPr>
                <w:sz w:val="21"/>
              </w:rPr>
            </w:pPr>
            <w:r w:rsidRPr="00F6745E">
              <w:rPr>
                <w:sz w:val="21"/>
              </w:rPr>
              <w:t>No</w:t>
            </w:r>
          </w:p>
        </w:tc>
        <w:tc>
          <w:tcPr>
            <w:tcW w:w="1469" w:type="dxa"/>
            <w:hideMark/>
          </w:tcPr>
          <w:p w14:paraId="2AC95F40" w14:textId="77777777" w:rsidR="00F85034" w:rsidRPr="00F6745E" w:rsidRDefault="00F85034" w:rsidP="005927CF">
            <w:pPr>
              <w:rPr>
                <w:sz w:val="21"/>
              </w:rPr>
            </w:pPr>
            <w:r w:rsidRPr="00F6745E">
              <w:rPr>
                <w:sz w:val="21"/>
              </w:rPr>
              <w:t>No</w:t>
            </w:r>
          </w:p>
        </w:tc>
        <w:tc>
          <w:tcPr>
            <w:tcW w:w="1134" w:type="dxa"/>
            <w:hideMark/>
          </w:tcPr>
          <w:p w14:paraId="0A57F717" w14:textId="77777777" w:rsidR="00F85034" w:rsidRPr="00F6745E" w:rsidRDefault="00F85034" w:rsidP="005927CF">
            <w:pPr>
              <w:rPr>
                <w:sz w:val="21"/>
              </w:rPr>
            </w:pPr>
            <w:r w:rsidRPr="00F6745E">
              <w:rPr>
                <w:sz w:val="21"/>
              </w:rPr>
              <w:t>No</w:t>
            </w:r>
          </w:p>
        </w:tc>
        <w:tc>
          <w:tcPr>
            <w:tcW w:w="1418" w:type="dxa"/>
            <w:hideMark/>
          </w:tcPr>
          <w:p w14:paraId="6BAEE2DA" w14:textId="77777777" w:rsidR="00F85034" w:rsidRPr="00F6745E" w:rsidRDefault="00F85034" w:rsidP="005927CF">
            <w:pPr>
              <w:rPr>
                <w:sz w:val="21"/>
              </w:rPr>
            </w:pPr>
            <w:r w:rsidRPr="00F6745E">
              <w:rPr>
                <w:sz w:val="21"/>
              </w:rPr>
              <w:t>No</w:t>
            </w:r>
          </w:p>
        </w:tc>
        <w:tc>
          <w:tcPr>
            <w:tcW w:w="1559" w:type="dxa"/>
            <w:hideMark/>
          </w:tcPr>
          <w:p w14:paraId="2F41B98F" w14:textId="77777777" w:rsidR="00F85034" w:rsidRPr="00F6745E" w:rsidRDefault="00F85034" w:rsidP="005927CF">
            <w:pPr>
              <w:rPr>
                <w:sz w:val="21"/>
              </w:rPr>
            </w:pPr>
            <w:r w:rsidRPr="00F6745E">
              <w:rPr>
                <w:sz w:val="21"/>
              </w:rPr>
              <w:t>No</w:t>
            </w:r>
          </w:p>
        </w:tc>
      </w:tr>
      <w:tr w:rsidR="00F6745E" w:rsidRPr="0047646D" w14:paraId="0306FA2B" w14:textId="77777777" w:rsidTr="00F6745E">
        <w:tc>
          <w:tcPr>
            <w:tcW w:w="1417" w:type="dxa"/>
            <w:hideMark/>
          </w:tcPr>
          <w:p w14:paraId="34DC5D1B" w14:textId="77777777" w:rsidR="00F85034" w:rsidRPr="00F6745E" w:rsidRDefault="00F85034" w:rsidP="005927CF">
            <w:pPr>
              <w:rPr>
                <w:b/>
                <w:sz w:val="21"/>
              </w:rPr>
            </w:pPr>
            <w:r w:rsidRPr="00F6745E">
              <w:rPr>
                <w:b/>
                <w:sz w:val="21"/>
              </w:rPr>
              <w:t>StrongLoop Arc Build &amp; Deploy, Monitoring, Profiling</w:t>
            </w:r>
          </w:p>
        </w:tc>
        <w:tc>
          <w:tcPr>
            <w:tcW w:w="1171" w:type="dxa"/>
            <w:shd w:val="clear" w:color="auto" w:fill="E8E8E8" w:themeFill="background2"/>
            <w:hideMark/>
          </w:tcPr>
          <w:p w14:paraId="04ECB073" w14:textId="77777777" w:rsidR="00F85034" w:rsidRPr="00F6745E" w:rsidRDefault="00F85034" w:rsidP="005927CF">
            <w:pPr>
              <w:rPr>
                <w:sz w:val="21"/>
              </w:rPr>
            </w:pPr>
            <w:r w:rsidRPr="00F6745E">
              <w:rPr>
                <w:sz w:val="21"/>
              </w:rPr>
              <w:t>Yes</w:t>
            </w:r>
          </w:p>
        </w:tc>
        <w:tc>
          <w:tcPr>
            <w:tcW w:w="1187" w:type="dxa"/>
            <w:hideMark/>
          </w:tcPr>
          <w:p w14:paraId="0739E4E0" w14:textId="77777777" w:rsidR="00F85034" w:rsidRPr="00F6745E" w:rsidRDefault="00F85034" w:rsidP="005927CF">
            <w:pPr>
              <w:rPr>
                <w:sz w:val="21"/>
              </w:rPr>
            </w:pPr>
            <w:r w:rsidRPr="00F6745E">
              <w:rPr>
                <w:sz w:val="21"/>
              </w:rPr>
              <w:t>Yes</w:t>
            </w:r>
          </w:p>
        </w:tc>
        <w:tc>
          <w:tcPr>
            <w:tcW w:w="1469" w:type="dxa"/>
            <w:hideMark/>
          </w:tcPr>
          <w:p w14:paraId="530E2896" w14:textId="77777777" w:rsidR="00F85034" w:rsidRPr="00F6745E" w:rsidRDefault="00F85034" w:rsidP="005927CF">
            <w:pPr>
              <w:rPr>
                <w:sz w:val="21"/>
              </w:rPr>
            </w:pPr>
            <w:r w:rsidRPr="00F6745E">
              <w:rPr>
                <w:sz w:val="21"/>
              </w:rPr>
              <w:t>Yes</w:t>
            </w:r>
          </w:p>
        </w:tc>
        <w:tc>
          <w:tcPr>
            <w:tcW w:w="1134" w:type="dxa"/>
            <w:hideMark/>
          </w:tcPr>
          <w:p w14:paraId="6137D9B5" w14:textId="77777777" w:rsidR="00F85034" w:rsidRPr="00F6745E" w:rsidRDefault="00F85034" w:rsidP="005927CF">
            <w:pPr>
              <w:rPr>
                <w:sz w:val="21"/>
              </w:rPr>
            </w:pPr>
            <w:r w:rsidRPr="00F6745E">
              <w:rPr>
                <w:sz w:val="21"/>
              </w:rPr>
              <w:t>Yes</w:t>
            </w:r>
          </w:p>
        </w:tc>
        <w:tc>
          <w:tcPr>
            <w:tcW w:w="1418" w:type="dxa"/>
            <w:hideMark/>
          </w:tcPr>
          <w:p w14:paraId="36A7DF14" w14:textId="77777777" w:rsidR="00F85034" w:rsidRPr="00F6745E" w:rsidRDefault="00F85034" w:rsidP="005927CF">
            <w:pPr>
              <w:rPr>
                <w:sz w:val="21"/>
              </w:rPr>
            </w:pPr>
            <w:r w:rsidRPr="00F6745E">
              <w:rPr>
                <w:sz w:val="21"/>
              </w:rPr>
              <w:t>Yes</w:t>
            </w:r>
          </w:p>
        </w:tc>
        <w:tc>
          <w:tcPr>
            <w:tcW w:w="1559" w:type="dxa"/>
            <w:hideMark/>
          </w:tcPr>
          <w:p w14:paraId="6125D270" w14:textId="77777777" w:rsidR="00F85034" w:rsidRPr="00F6745E" w:rsidRDefault="00F85034" w:rsidP="005927CF">
            <w:pPr>
              <w:rPr>
                <w:sz w:val="21"/>
              </w:rPr>
            </w:pPr>
            <w:r w:rsidRPr="00F6745E">
              <w:rPr>
                <w:sz w:val="21"/>
              </w:rPr>
              <w:t>Yes</w:t>
            </w:r>
          </w:p>
        </w:tc>
      </w:tr>
      <w:tr w:rsidR="00F6745E" w:rsidRPr="0047646D" w14:paraId="65941FCE" w14:textId="77777777" w:rsidTr="00F6745E">
        <w:tc>
          <w:tcPr>
            <w:tcW w:w="1417" w:type="dxa"/>
            <w:hideMark/>
          </w:tcPr>
          <w:p w14:paraId="3DB7F12E" w14:textId="77777777" w:rsidR="00F85034" w:rsidRPr="00F6745E" w:rsidRDefault="00F85034" w:rsidP="005927CF">
            <w:pPr>
              <w:rPr>
                <w:b/>
                <w:sz w:val="21"/>
              </w:rPr>
            </w:pPr>
            <w:r w:rsidRPr="00F6745E">
              <w:rPr>
                <w:b/>
                <w:sz w:val="21"/>
              </w:rPr>
              <w:t>Extensions</w:t>
            </w:r>
          </w:p>
        </w:tc>
        <w:tc>
          <w:tcPr>
            <w:tcW w:w="1171" w:type="dxa"/>
            <w:shd w:val="clear" w:color="auto" w:fill="E8E8E8" w:themeFill="background2"/>
            <w:hideMark/>
          </w:tcPr>
          <w:p w14:paraId="54AC35F9" w14:textId="77777777" w:rsidR="00F85034" w:rsidRPr="00F6745E" w:rsidRDefault="00F85034" w:rsidP="005927CF">
            <w:pPr>
              <w:rPr>
                <w:sz w:val="21"/>
              </w:rPr>
            </w:pPr>
            <w:r w:rsidRPr="00F6745E">
              <w:rPr>
                <w:sz w:val="21"/>
              </w:rPr>
              <w:t>Push, File Storage, Passport, OAuth 2.0, Express Middleware</w:t>
            </w:r>
          </w:p>
        </w:tc>
        <w:tc>
          <w:tcPr>
            <w:tcW w:w="1187" w:type="dxa"/>
            <w:hideMark/>
          </w:tcPr>
          <w:p w14:paraId="6D9F6E24" w14:textId="77777777" w:rsidR="00F85034" w:rsidRPr="00F6745E" w:rsidRDefault="00F85034" w:rsidP="005927CF">
            <w:pPr>
              <w:rPr>
                <w:sz w:val="21"/>
              </w:rPr>
            </w:pPr>
            <w:r w:rsidRPr="00F6745E">
              <w:rPr>
                <w:sz w:val="21"/>
              </w:rPr>
              <w:t>Express / Connect Middleware</w:t>
            </w:r>
          </w:p>
        </w:tc>
        <w:tc>
          <w:tcPr>
            <w:tcW w:w="1469" w:type="dxa"/>
            <w:hideMark/>
          </w:tcPr>
          <w:p w14:paraId="18514F5F" w14:textId="77777777" w:rsidR="00F85034" w:rsidRPr="00F6745E" w:rsidRDefault="00F85034" w:rsidP="005927CF">
            <w:pPr>
              <w:rPr>
                <w:sz w:val="21"/>
              </w:rPr>
            </w:pPr>
            <w:r w:rsidRPr="00F6745E">
              <w:rPr>
                <w:sz w:val="21"/>
              </w:rPr>
              <w:t>Hapi Plugins</w:t>
            </w:r>
          </w:p>
        </w:tc>
        <w:tc>
          <w:tcPr>
            <w:tcW w:w="1134" w:type="dxa"/>
            <w:hideMark/>
          </w:tcPr>
          <w:p w14:paraId="025E9F65" w14:textId="77777777" w:rsidR="00F85034" w:rsidRPr="00F6745E" w:rsidRDefault="00F85034" w:rsidP="005927CF">
            <w:pPr>
              <w:rPr>
                <w:sz w:val="21"/>
              </w:rPr>
            </w:pPr>
          </w:p>
        </w:tc>
        <w:tc>
          <w:tcPr>
            <w:tcW w:w="1418" w:type="dxa"/>
            <w:hideMark/>
          </w:tcPr>
          <w:p w14:paraId="03159BCB" w14:textId="77777777" w:rsidR="00F85034" w:rsidRPr="00F6745E" w:rsidRDefault="00F85034" w:rsidP="005927CF">
            <w:pPr>
              <w:rPr>
                <w:sz w:val="21"/>
              </w:rPr>
            </w:pPr>
          </w:p>
        </w:tc>
        <w:tc>
          <w:tcPr>
            <w:tcW w:w="1559" w:type="dxa"/>
            <w:hideMark/>
          </w:tcPr>
          <w:p w14:paraId="6F0673C4" w14:textId="77777777" w:rsidR="00F85034" w:rsidRPr="00F6745E" w:rsidRDefault="00F85034" w:rsidP="005927CF">
            <w:pPr>
              <w:rPr>
                <w:sz w:val="21"/>
              </w:rPr>
            </w:pPr>
            <w:r w:rsidRPr="00F6745E">
              <w:rPr>
                <w:sz w:val="21"/>
              </w:rPr>
              <w:t>Proprietary package system and repository, npm</w:t>
            </w:r>
          </w:p>
        </w:tc>
      </w:tr>
      <w:tr w:rsidR="00F6745E" w:rsidRPr="0047646D" w14:paraId="264E9BC3" w14:textId="77777777" w:rsidTr="00F6745E">
        <w:tc>
          <w:tcPr>
            <w:tcW w:w="1417" w:type="dxa"/>
            <w:hideMark/>
          </w:tcPr>
          <w:p w14:paraId="7E9512E6" w14:textId="77777777" w:rsidR="00F85034" w:rsidRPr="00F6745E" w:rsidRDefault="00F85034" w:rsidP="005927CF">
            <w:pPr>
              <w:rPr>
                <w:b/>
                <w:sz w:val="21"/>
              </w:rPr>
            </w:pPr>
            <w:r w:rsidRPr="00F6745E">
              <w:rPr>
                <w:b/>
                <w:sz w:val="21"/>
              </w:rPr>
              <w:t>Data sources</w:t>
            </w:r>
          </w:p>
        </w:tc>
        <w:tc>
          <w:tcPr>
            <w:tcW w:w="1171" w:type="dxa"/>
            <w:shd w:val="clear" w:color="auto" w:fill="E8E8E8" w:themeFill="background2"/>
            <w:hideMark/>
          </w:tcPr>
          <w:p w14:paraId="3803056E" w14:textId="77777777" w:rsidR="00F85034" w:rsidRPr="00F6745E" w:rsidRDefault="00F85034" w:rsidP="005927CF">
            <w:pPr>
              <w:rPr>
                <w:sz w:val="21"/>
              </w:rPr>
            </w:pPr>
            <w:r w:rsidRPr="00F6745E">
              <w:rPr>
                <w:sz w:val="21"/>
              </w:rPr>
              <w:t>In-memory/fil</w:t>
            </w:r>
            <w:r w:rsidRPr="00F6745E">
              <w:rPr>
                <w:sz w:val="21"/>
              </w:rPr>
              <w:lastRenderedPageBreak/>
              <w:t>e, MongoDB, MySQL, Oracle, PostgreSQL, SQL Server, ATG, Email, REST, SOAP</w:t>
            </w:r>
          </w:p>
        </w:tc>
        <w:tc>
          <w:tcPr>
            <w:tcW w:w="1187" w:type="dxa"/>
            <w:hideMark/>
          </w:tcPr>
          <w:p w14:paraId="66F41ACF" w14:textId="77777777" w:rsidR="00F85034" w:rsidRPr="00F6745E" w:rsidRDefault="00F85034" w:rsidP="005927CF">
            <w:pPr>
              <w:rPr>
                <w:sz w:val="21"/>
              </w:rPr>
            </w:pPr>
            <w:r w:rsidRPr="00F6745E">
              <w:rPr>
                <w:sz w:val="21"/>
              </w:rPr>
              <w:lastRenderedPageBreak/>
              <w:t>None</w:t>
            </w:r>
          </w:p>
        </w:tc>
        <w:tc>
          <w:tcPr>
            <w:tcW w:w="1469" w:type="dxa"/>
            <w:hideMark/>
          </w:tcPr>
          <w:p w14:paraId="3DB56CD6" w14:textId="77777777" w:rsidR="00F85034" w:rsidRPr="00F6745E" w:rsidRDefault="00F85034" w:rsidP="005927CF">
            <w:pPr>
              <w:rPr>
                <w:sz w:val="21"/>
              </w:rPr>
            </w:pPr>
            <w:r w:rsidRPr="00F6745E">
              <w:rPr>
                <w:sz w:val="21"/>
              </w:rPr>
              <w:t>None</w:t>
            </w:r>
          </w:p>
        </w:tc>
        <w:tc>
          <w:tcPr>
            <w:tcW w:w="1134" w:type="dxa"/>
            <w:hideMark/>
          </w:tcPr>
          <w:p w14:paraId="741D2E52" w14:textId="77777777" w:rsidR="00F85034" w:rsidRPr="00F6745E" w:rsidRDefault="00F85034" w:rsidP="005927CF">
            <w:pPr>
              <w:rPr>
                <w:sz w:val="21"/>
              </w:rPr>
            </w:pPr>
            <w:r w:rsidRPr="00F6745E">
              <w:rPr>
                <w:sz w:val="21"/>
              </w:rPr>
              <w:t xml:space="preserve">In-memory, </w:t>
            </w:r>
            <w:r w:rsidRPr="00F6745E">
              <w:rPr>
                <w:sz w:val="21"/>
              </w:rPr>
              <w:lastRenderedPageBreak/>
              <w:t>File, PostgreSQL, MySQL, MongoDB</w:t>
            </w:r>
          </w:p>
        </w:tc>
        <w:tc>
          <w:tcPr>
            <w:tcW w:w="1418" w:type="dxa"/>
            <w:hideMark/>
          </w:tcPr>
          <w:p w14:paraId="1E87052A" w14:textId="77777777" w:rsidR="00F85034" w:rsidRPr="00F6745E" w:rsidRDefault="00F85034" w:rsidP="005927CF">
            <w:pPr>
              <w:rPr>
                <w:sz w:val="21"/>
              </w:rPr>
            </w:pPr>
            <w:r w:rsidRPr="00F6745E">
              <w:rPr>
                <w:sz w:val="21"/>
              </w:rPr>
              <w:lastRenderedPageBreak/>
              <w:t>None</w:t>
            </w:r>
          </w:p>
        </w:tc>
        <w:tc>
          <w:tcPr>
            <w:tcW w:w="1559" w:type="dxa"/>
            <w:hideMark/>
          </w:tcPr>
          <w:p w14:paraId="3CDDDC06" w14:textId="77777777" w:rsidR="00F85034" w:rsidRPr="00F6745E" w:rsidRDefault="00F85034" w:rsidP="005927CF">
            <w:pPr>
              <w:rPr>
                <w:sz w:val="21"/>
              </w:rPr>
            </w:pPr>
            <w:r w:rsidRPr="00F6745E">
              <w:rPr>
                <w:sz w:val="21"/>
              </w:rPr>
              <w:t xml:space="preserve">MongoDB, MySQL and </w:t>
            </w:r>
            <w:r w:rsidRPr="00F6745E">
              <w:rPr>
                <w:sz w:val="21"/>
              </w:rPr>
              <w:lastRenderedPageBreak/>
              <w:t>PostgreSQL via 3rd-party packages</w:t>
            </w:r>
          </w:p>
        </w:tc>
      </w:tr>
      <w:tr w:rsidR="00F6745E" w:rsidRPr="0047646D" w14:paraId="2F4B18AE" w14:textId="77777777" w:rsidTr="00F6745E">
        <w:trPr>
          <w:trHeight w:val="422"/>
        </w:trPr>
        <w:tc>
          <w:tcPr>
            <w:tcW w:w="1417" w:type="dxa"/>
            <w:hideMark/>
          </w:tcPr>
          <w:p w14:paraId="30BA498E" w14:textId="77777777" w:rsidR="00F85034" w:rsidRPr="00F6745E" w:rsidRDefault="00F85034" w:rsidP="005927CF">
            <w:pPr>
              <w:rPr>
                <w:b/>
                <w:sz w:val="21"/>
              </w:rPr>
            </w:pPr>
            <w:r w:rsidRPr="00F6745E">
              <w:rPr>
                <w:b/>
                <w:sz w:val="21"/>
              </w:rPr>
              <w:lastRenderedPageBreak/>
              <w:t>ACLs</w:t>
            </w:r>
          </w:p>
        </w:tc>
        <w:tc>
          <w:tcPr>
            <w:tcW w:w="1171" w:type="dxa"/>
            <w:shd w:val="clear" w:color="auto" w:fill="E8E8E8" w:themeFill="background2"/>
            <w:hideMark/>
          </w:tcPr>
          <w:p w14:paraId="75A48B86" w14:textId="77777777" w:rsidR="00F85034" w:rsidRPr="00F6745E" w:rsidRDefault="00F85034" w:rsidP="005927CF">
            <w:pPr>
              <w:rPr>
                <w:sz w:val="21"/>
              </w:rPr>
            </w:pPr>
            <w:r w:rsidRPr="00F6745E">
              <w:rPr>
                <w:sz w:val="21"/>
              </w:rPr>
              <w:t>Yes</w:t>
            </w:r>
          </w:p>
        </w:tc>
        <w:tc>
          <w:tcPr>
            <w:tcW w:w="1187" w:type="dxa"/>
            <w:hideMark/>
          </w:tcPr>
          <w:p w14:paraId="448983B3" w14:textId="77777777" w:rsidR="00F85034" w:rsidRPr="00F6745E" w:rsidRDefault="00F85034" w:rsidP="005927CF">
            <w:pPr>
              <w:rPr>
                <w:sz w:val="21"/>
              </w:rPr>
            </w:pPr>
            <w:r w:rsidRPr="00F6745E">
              <w:rPr>
                <w:sz w:val="21"/>
              </w:rPr>
              <w:t>No</w:t>
            </w:r>
          </w:p>
        </w:tc>
        <w:tc>
          <w:tcPr>
            <w:tcW w:w="1469" w:type="dxa"/>
            <w:hideMark/>
          </w:tcPr>
          <w:p w14:paraId="6A8E32C8" w14:textId="77777777" w:rsidR="00F85034" w:rsidRPr="00F6745E" w:rsidRDefault="00F85034" w:rsidP="005927CF">
            <w:pPr>
              <w:rPr>
                <w:sz w:val="21"/>
              </w:rPr>
            </w:pPr>
            <w:r w:rsidRPr="00F6745E">
              <w:rPr>
                <w:sz w:val="21"/>
              </w:rPr>
              <w:t>No</w:t>
            </w:r>
          </w:p>
        </w:tc>
        <w:tc>
          <w:tcPr>
            <w:tcW w:w="1134" w:type="dxa"/>
            <w:hideMark/>
          </w:tcPr>
          <w:p w14:paraId="6C3F0ACE" w14:textId="77777777" w:rsidR="00F85034" w:rsidRPr="00F6745E" w:rsidRDefault="00F85034" w:rsidP="005927CF">
            <w:pPr>
              <w:rPr>
                <w:sz w:val="21"/>
              </w:rPr>
            </w:pPr>
            <w:r w:rsidRPr="00F6745E">
              <w:rPr>
                <w:sz w:val="21"/>
              </w:rPr>
              <w:t>No</w:t>
            </w:r>
          </w:p>
        </w:tc>
        <w:tc>
          <w:tcPr>
            <w:tcW w:w="1418" w:type="dxa"/>
            <w:hideMark/>
          </w:tcPr>
          <w:p w14:paraId="498E6D1B" w14:textId="77777777" w:rsidR="00F85034" w:rsidRPr="00F6745E" w:rsidRDefault="00F85034" w:rsidP="005927CF">
            <w:pPr>
              <w:rPr>
                <w:sz w:val="21"/>
              </w:rPr>
            </w:pPr>
            <w:r w:rsidRPr="00F6745E">
              <w:rPr>
                <w:sz w:val="21"/>
              </w:rPr>
              <w:t>No</w:t>
            </w:r>
          </w:p>
        </w:tc>
        <w:tc>
          <w:tcPr>
            <w:tcW w:w="1559" w:type="dxa"/>
            <w:hideMark/>
          </w:tcPr>
          <w:p w14:paraId="77FC90C7" w14:textId="77777777" w:rsidR="00F85034" w:rsidRPr="00F6745E" w:rsidRDefault="00F85034" w:rsidP="005927CF">
            <w:pPr>
              <w:rPr>
                <w:sz w:val="21"/>
              </w:rPr>
            </w:pPr>
            <w:r w:rsidRPr="00F6745E">
              <w:rPr>
                <w:sz w:val="21"/>
              </w:rPr>
              <w:t>Basic allow/deny</w:t>
            </w:r>
          </w:p>
        </w:tc>
      </w:tr>
    </w:tbl>
    <w:p w14:paraId="6EFEA4BF" w14:textId="77777777" w:rsidR="00F85034" w:rsidRDefault="00F85034" w:rsidP="00F85034">
      <w:pPr>
        <w:pStyle w:val="Heading2"/>
        <w:numPr>
          <w:ilvl w:val="0"/>
          <w:numId w:val="0"/>
        </w:numPr>
        <w:ind w:left="720"/>
        <w:rPr>
          <w:rFonts w:asciiTheme="minorHAnsi" w:eastAsiaTheme="minorHAnsi" w:hAnsiTheme="minorHAnsi" w:cstheme="minorBidi"/>
          <w:color w:val="707070" w:themeColor="accent1"/>
          <w:szCs w:val="22"/>
        </w:rPr>
      </w:pPr>
    </w:p>
    <w:p w14:paraId="04895D1E" w14:textId="1676341B" w:rsidR="0028303A" w:rsidRDefault="0028303A" w:rsidP="0028303A">
      <w:pPr>
        <w:pStyle w:val="Heading1"/>
        <w:numPr>
          <w:ilvl w:val="0"/>
          <w:numId w:val="0"/>
        </w:numPr>
        <w:ind w:left="360"/>
      </w:pPr>
      <w:r w:rsidRPr="0028303A">
        <w:rPr>
          <w:noProof/>
          <w:lang w:eastAsia="ko-KR"/>
        </w:rPr>
        <w:drawing>
          <wp:inline distT="0" distB="0" distL="0" distR="0" wp14:anchorId="4FB9BD5C" wp14:editId="4FD9C0B5">
            <wp:extent cx="5486400" cy="27076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707640"/>
                    </a:xfrm>
                    <a:prstGeom prst="rect">
                      <a:avLst/>
                    </a:prstGeom>
                  </pic:spPr>
                </pic:pic>
              </a:graphicData>
            </a:graphic>
          </wp:inline>
        </w:drawing>
      </w:r>
    </w:p>
    <w:p w14:paraId="05FC8C46" w14:textId="2C3E48A9" w:rsidR="00114128" w:rsidRDefault="00114128" w:rsidP="0028303A">
      <w:pPr>
        <w:pStyle w:val="Heading1"/>
        <w:numPr>
          <w:ilvl w:val="0"/>
          <w:numId w:val="0"/>
        </w:numPr>
        <w:ind w:left="360"/>
      </w:pPr>
    </w:p>
    <w:p w14:paraId="283815AB" w14:textId="5C1A6AA3" w:rsidR="00347850" w:rsidRDefault="00BB23AB" w:rsidP="005927CF">
      <w:pPr>
        <w:pStyle w:val="Heading1"/>
      </w:pPr>
      <w:r>
        <w:t>Open Sources</w:t>
      </w:r>
    </w:p>
    <w:p w14:paraId="6BEB78AA" w14:textId="6D40D51E" w:rsidR="00BB23AB" w:rsidRDefault="00BB23AB" w:rsidP="00BB23AB">
      <w:pPr>
        <w:pStyle w:val="Heading2"/>
      </w:pPr>
      <w:r>
        <w:t>Server</w:t>
      </w:r>
    </w:p>
    <w:tbl>
      <w:tblPr>
        <w:tblStyle w:val="TableGrid"/>
        <w:tblW w:w="0" w:type="auto"/>
        <w:tblInd w:w="720" w:type="dxa"/>
        <w:tblLook w:val="04A0" w:firstRow="1" w:lastRow="0" w:firstColumn="1" w:lastColumn="0" w:noHBand="0" w:noVBand="1"/>
      </w:tblPr>
      <w:tblGrid>
        <w:gridCol w:w="4808"/>
        <w:gridCol w:w="3102"/>
      </w:tblGrid>
      <w:tr w:rsidR="001E596A" w14:paraId="386E4F6D" w14:textId="77777777" w:rsidTr="001E596A">
        <w:tc>
          <w:tcPr>
            <w:tcW w:w="4808" w:type="dxa"/>
          </w:tcPr>
          <w:p w14:paraId="2C117CC2" w14:textId="15BDC47D" w:rsidR="001E596A" w:rsidRPr="001E596A" w:rsidRDefault="001E596A" w:rsidP="00F05226">
            <w:pPr>
              <w:pStyle w:val="Heading2"/>
              <w:numPr>
                <w:ilvl w:val="0"/>
                <w:numId w:val="0"/>
              </w:numPr>
              <w:outlineLvl w:val="1"/>
              <w:rPr>
                <w:rFonts w:ascii="Arial" w:hAnsi="Arial" w:cs="Arial"/>
              </w:rPr>
            </w:pPr>
            <w:r w:rsidRPr="001E596A">
              <w:rPr>
                <w:rFonts w:ascii="Arial" w:hAnsi="Arial" w:cs="Arial"/>
              </w:rPr>
              <w:t>bunyan: ^1.8.1,</w:t>
            </w:r>
          </w:p>
        </w:tc>
        <w:tc>
          <w:tcPr>
            <w:tcW w:w="3102" w:type="dxa"/>
          </w:tcPr>
          <w:p w14:paraId="35EBF6F8" w14:textId="294D4964" w:rsidR="001E596A" w:rsidRPr="001E596A" w:rsidRDefault="001E596A" w:rsidP="00F05226">
            <w:pPr>
              <w:pStyle w:val="Heading2"/>
              <w:numPr>
                <w:ilvl w:val="0"/>
                <w:numId w:val="0"/>
              </w:numPr>
              <w:outlineLvl w:val="1"/>
              <w:rPr>
                <w:rFonts w:ascii="Arial" w:hAnsi="Arial" w:cs="Arial"/>
              </w:rPr>
            </w:pPr>
            <w:r w:rsidRPr="001E596A">
              <w:rPr>
                <w:rFonts w:ascii="Arial" w:hAnsi="Arial" w:cs="Arial"/>
              </w:rPr>
              <w:t>Apache 2.0</w:t>
            </w:r>
          </w:p>
        </w:tc>
      </w:tr>
      <w:tr w:rsidR="001E596A" w14:paraId="6A337B55" w14:textId="77777777" w:rsidTr="001E596A">
        <w:tc>
          <w:tcPr>
            <w:tcW w:w="4808" w:type="dxa"/>
          </w:tcPr>
          <w:p w14:paraId="7AE9DF70" w14:textId="7FE52B5E" w:rsidR="001E596A" w:rsidRPr="001E596A" w:rsidRDefault="001E596A" w:rsidP="00F05226">
            <w:pPr>
              <w:pStyle w:val="Heading2"/>
              <w:numPr>
                <w:ilvl w:val="0"/>
                <w:numId w:val="0"/>
              </w:numPr>
              <w:outlineLvl w:val="1"/>
              <w:rPr>
                <w:rFonts w:ascii="Arial" w:hAnsi="Arial" w:cs="Arial"/>
              </w:rPr>
            </w:pPr>
            <w:r w:rsidRPr="001E596A">
              <w:rPr>
                <w:rFonts w:ascii="Arial" w:hAnsi="Arial" w:cs="Arial"/>
              </w:rPr>
              <w:t>compression: ^1.0.3,</w:t>
            </w:r>
          </w:p>
        </w:tc>
        <w:tc>
          <w:tcPr>
            <w:tcW w:w="3102" w:type="dxa"/>
          </w:tcPr>
          <w:p w14:paraId="792DB987" w14:textId="77777777" w:rsidR="001E596A" w:rsidRPr="001E596A" w:rsidRDefault="001E596A" w:rsidP="00F05226">
            <w:pPr>
              <w:pStyle w:val="Heading2"/>
              <w:numPr>
                <w:ilvl w:val="0"/>
                <w:numId w:val="0"/>
              </w:numPr>
              <w:outlineLvl w:val="1"/>
              <w:rPr>
                <w:rFonts w:ascii="Arial" w:hAnsi="Arial" w:cs="Arial"/>
              </w:rPr>
            </w:pPr>
          </w:p>
        </w:tc>
      </w:tr>
      <w:tr w:rsidR="001E596A" w14:paraId="67316CBB" w14:textId="77777777" w:rsidTr="001E596A">
        <w:tc>
          <w:tcPr>
            <w:tcW w:w="4808" w:type="dxa"/>
          </w:tcPr>
          <w:p w14:paraId="540F5F7E" w14:textId="39E4217A" w:rsidR="001E596A" w:rsidRPr="001E596A" w:rsidRDefault="001E596A" w:rsidP="00F05226">
            <w:pPr>
              <w:pStyle w:val="Heading2"/>
              <w:numPr>
                <w:ilvl w:val="0"/>
                <w:numId w:val="0"/>
              </w:numPr>
              <w:outlineLvl w:val="1"/>
              <w:rPr>
                <w:rFonts w:ascii="Arial" w:hAnsi="Arial" w:cs="Arial"/>
              </w:rPr>
            </w:pPr>
            <w:r w:rsidRPr="001E596A">
              <w:rPr>
                <w:rFonts w:ascii="Arial" w:hAnsi="Arial" w:cs="Arial"/>
              </w:rPr>
              <w:t>cors: ^2.5.2,</w:t>
            </w:r>
          </w:p>
        </w:tc>
        <w:tc>
          <w:tcPr>
            <w:tcW w:w="3102" w:type="dxa"/>
          </w:tcPr>
          <w:p w14:paraId="6CCF4906" w14:textId="77777777" w:rsidR="001E596A" w:rsidRPr="001E596A" w:rsidRDefault="001E596A" w:rsidP="00F05226">
            <w:pPr>
              <w:pStyle w:val="Heading2"/>
              <w:numPr>
                <w:ilvl w:val="0"/>
                <w:numId w:val="0"/>
              </w:numPr>
              <w:outlineLvl w:val="1"/>
              <w:rPr>
                <w:rFonts w:ascii="Arial" w:hAnsi="Arial" w:cs="Arial"/>
              </w:rPr>
            </w:pPr>
          </w:p>
        </w:tc>
      </w:tr>
      <w:tr w:rsidR="001E596A" w14:paraId="3972F20E" w14:textId="77777777" w:rsidTr="001E596A">
        <w:tc>
          <w:tcPr>
            <w:tcW w:w="4808" w:type="dxa"/>
          </w:tcPr>
          <w:p w14:paraId="6E251E05" w14:textId="08B243EA" w:rsidR="001E596A" w:rsidRPr="001E596A" w:rsidRDefault="001E596A" w:rsidP="00F05226">
            <w:pPr>
              <w:pStyle w:val="Heading2"/>
              <w:numPr>
                <w:ilvl w:val="0"/>
                <w:numId w:val="0"/>
              </w:numPr>
              <w:outlineLvl w:val="1"/>
              <w:rPr>
                <w:rFonts w:ascii="Arial" w:hAnsi="Arial" w:cs="Arial"/>
              </w:rPr>
            </w:pPr>
            <w:r w:rsidRPr="001E596A">
              <w:rPr>
                <w:rFonts w:ascii="Arial" w:hAnsi="Arial" w:cs="Arial"/>
              </w:rPr>
              <w:t>errorhandler: ^1.1.1,</w:t>
            </w:r>
          </w:p>
        </w:tc>
        <w:tc>
          <w:tcPr>
            <w:tcW w:w="3102" w:type="dxa"/>
          </w:tcPr>
          <w:p w14:paraId="20FD88B9" w14:textId="77777777" w:rsidR="001E596A" w:rsidRPr="001E596A" w:rsidRDefault="001E596A" w:rsidP="00F05226">
            <w:pPr>
              <w:pStyle w:val="Heading2"/>
              <w:numPr>
                <w:ilvl w:val="0"/>
                <w:numId w:val="0"/>
              </w:numPr>
              <w:outlineLvl w:val="1"/>
              <w:rPr>
                <w:rFonts w:ascii="Arial" w:hAnsi="Arial" w:cs="Arial"/>
              </w:rPr>
            </w:pPr>
          </w:p>
        </w:tc>
      </w:tr>
      <w:tr w:rsidR="001E596A" w14:paraId="38ABEA81" w14:textId="77777777" w:rsidTr="001E596A">
        <w:tc>
          <w:tcPr>
            <w:tcW w:w="4808" w:type="dxa"/>
          </w:tcPr>
          <w:p w14:paraId="09BCDC8E" w14:textId="7B550BCA" w:rsidR="001E596A" w:rsidRPr="001E596A" w:rsidRDefault="001E596A" w:rsidP="00F05226">
            <w:pPr>
              <w:pStyle w:val="Heading2"/>
              <w:numPr>
                <w:ilvl w:val="0"/>
                <w:numId w:val="0"/>
              </w:numPr>
              <w:outlineLvl w:val="1"/>
              <w:rPr>
                <w:rFonts w:ascii="Arial" w:hAnsi="Arial" w:cs="Arial"/>
              </w:rPr>
            </w:pPr>
            <w:r w:rsidRPr="001E596A">
              <w:rPr>
                <w:rFonts w:ascii="Arial" w:hAnsi="Arial" w:cs="Arial"/>
              </w:rPr>
              <w:t>express-bunyan-logger: ^1.3.0,</w:t>
            </w:r>
          </w:p>
        </w:tc>
        <w:tc>
          <w:tcPr>
            <w:tcW w:w="3102" w:type="dxa"/>
          </w:tcPr>
          <w:p w14:paraId="2D65E26B" w14:textId="77777777" w:rsidR="001E596A" w:rsidRPr="001E596A" w:rsidRDefault="001E596A" w:rsidP="00F05226">
            <w:pPr>
              <w:pStyle w:val="Heading2"/>
              <w:numPr>
                <w:ilvl w:val="0"/>
                <w:numId w:val="0"/>
              </w:numPr>
              <w:outlineLvl w:val="1"/>
              <w:rPr>
                <w:rFonts w:ascii="Arial" w:hAnsi="Arial" w:cs="Arial"/>
              </w:rPr>
            </w:pPr>
          </w:p>
        </w:tc>
      </w:tr>
      <w:tr w:rsidR="001E596A" w14:paraId="7F8939E1" w14:textId="77777777" w:rsidTr="001E596A">
        <w:tc>
          <w:tcPr>
            <w:tcW w:w="4808" w:type="dxa"/>
          </w:tcPr>
          <w:p w14:paraId="36502337" w14:textId="380D8FDE" w:rsidR="001E596A" w:rsidRPr="001E596A" w:rsidRDefault="001E596A" w:rsidP="00F05226">
            <w:pPr>
              <w:pStyle w:val="Heading2"/>
              <w:numPr>
                <w:ilvl w:val="0"/>
                <w:numId w:val="0"/>
              </w:numPr>
              <w:outlineLvl w:val="1"/>
              <w:rPr>
                <w:rFonts w:ascii="Arial" w:hAnsi="Arial" w:cs="Arial"/>
              </w:rPr>
            </w:pPr>
            <w:r w:rsidRPr="001E596A">
              <w:rPr>
                <w:rFonts w:ascii="Arial" w:hAnsi="Arial" w:cs="Arial"/>
              </w:rPr>
              <w:lastRenderedPageBreak/>
              <w:t>helmet: ^1.3.0,</w:t>
            </w:r>
          </w:p>
        </w:tc>
        <w:tc>
          <w:tcPr>
            <w:tcW w:w="3102" w:type="dxa"/>
          </w:tcPr>
          <w:p w14:paraId="3B63D257" w14:textId="77777777" w:rsidR="001E596A" w:rsidRPr="001E596A" w:rsidRDefault="001E596A" w:rsidP="00F05226">
            <w:pPr>
              <w:pStyle w:val="Heading2"/>
              <w:numPr>
                <w:ilvl w:val="0"/>
                <w:numId w:val="0"/>
              </w:numPr>
              <w:outlineLvl w:val="1"/>
              <w:rPr>
                <w:rFonts w:ascii="Arial" w:hAnsi="Arial" w:cs="Arial"/>
              </w:rPr>
            </w:pPr>
          </w:p>
        </w:tc>
      </w:tr>
      <w:tr w:rsidR="001E596A" w14:paraId="6FCE307C" w14:textId="77777777" w:rsidTr="001E596A">
        <w:tc>
          <w:tcPr>
            <w:tcW w:w="4808" w:type="dxa"/>
          </w:tcPr>
          <w:p w14:paraId="4E7E6A9E" w14:textId="7D155FEA" w:rsidR="001E596A" w:rsidRPr="001E596A" w:rsidRDefault="001E596A" w:rsidP="00F05226">
            <w:pPr>
              <w:pStyle w:val="Heading2"/>
              <w:numPr>
                <w:ilvl w:val="0"/>
                <w:numId w:val="0"/>
              </w:numPr>
              <w:outlineLvl w:val="1"/>
              <w:rPr>
                <w:rFonts w:ascii="Arial" w:hAnsi="Arial" w:cs="Arial"/>
              </w:rPr>
            </w:pPr>
            <w:r w:rsidRPr="001E596A">
              <w:rPr>
                <w:rFonts w:ascii="Arial" w:hAnsi="Arial" w:cs="Arial"/>
              </w:rPr>
              <w:t>loopback: ^2.22.0,</w:t>
            </w:r>
          </w:p>
        </w:tc>
        <w:tc>
          <w:tcPr>
            <w:tcW w:w="3102" w:type="dxa"/>
          </w:tcPr>
          <w:p w14:paraId="62CD0F3B" w14:textId="77777777" w:rsidR="001E596A" w:rsidRPr="001E596A" w:rsidRDefault="001E596A" w:rsidP="00F05226">
            <w:pPr>
              <w:pStyle w:val="Heading2"/>
              <w:numPr>
                <w:ilvl w:val="0"/>
                <w:numId w:val="0"/>
              </w:numPr>
              <w:outlineLvl w:val="1"/>
              <w:rPr>
                <w:rFonts w:ascii="Arial" w:hAnsi="Arial" w:cs="Arial"/>
              </w:rPr>
            </w:pPr>
          </w:p>
        </w:tc>
      </w:tr>
      <w:tr w:rsidR="001E596A" w14:paraId="58D691E3" w14:textId="77777777" w:rsidTr="001E596A">
        <w:tc>
          <w:tcPr>
            <w:tcW w:w="4808" w:type="dxa"/>
          </w:tcPr>
          <w:p w14:paraId="5426EE05" w14:textId="02D694C1" w:rsidR="001E596A" w:rsidRPr="001E596A" w:rsidRDefault="001E596A" w:rsidP="00F05226">
            <w:pPr>
              <w:pStyle w:val="Heading2"/>
              <w:numPr>
                <w:ilvl w:val="0"/>
                <w:numId w:val="0"/>
              </w:numPr>
              <w:outlineLvl w:val="1"/>
              <w:rPr>
                <w:rFonts w:ascii="Arial" w:hAnsi="Arial" w:cs="Arial"/>
              </w:rPr>
            </w:pPr>
            <w:r w:rsidRPr="001E596A">
              <w:rPr>
                <w:rFonts w:ascii="Arial" w:hAnsi="Arial" w:cs="Arial"/>
              </w:rPr>
              <w:t>loopback-boot: ^2.6.5,</w:t>
            </w:r>
          </w:p>
        </w:tc>
        <w:tc>
          <w:tcPr>
            <w:tcW w:w="3102" w:type="dxa"/>
          </w:tcPr>
          <w:p w14:paraId="74862216" w14:textId="77777777" w:rsidR="001E596A" w:rsidRPr="001E596A" w:rsidRDefault="001E596A" w:rsidP="00F05226">
            <w:pPr>
              <w:pStyle w:val="Heading2"/>
              <w:numPr>
                <w:ilvl w:val="0"/>
                <w:numId w:val="0"/>
              </w:numPr>
              <w:outlineLvl w:val="1"/>
              <w:rPr>
                <w:rFonts w:ascii="Arial" w:hAnsi="Arial" w:cs="Arial"/>
              </w:rPr>
            </w:pPr>
          </w:p>
        </w:tc>
      </w:tr>
      <w:tr w:rsidR="001E596A" w14:paraId="39FCD153" w14:textId="77777777" w:rsidTr="001E596A">
        <w:tc>
          <w:tcPr>
            <w:tcW w:w="4808" w:type="dxa"/>
          </w:tcPr>
          <w:p w14:paraId="2317DFEE" w14:textId="0A087E01" w:rsidR="001E596A" w:rsidRPr="001E596A" w:rsidRDefault="001E596A" w:rsidP="00F05226">
            <w:pPr>
              <w:pStyle w:val="Heading2"/>
              <w:numPr>
                <w:ilvl w:val="0"/>
                <w:numId w:val="0"/>
              </w:numPr>
              <w:outlineLvl w:val="1"/>
              <w:rPr>
                <w:rFonts w:ascii="Arial" w:hAnsi="Arial" w:cs="Arial"/>
              </w:rPr>
            </w:pPr>
            <w:r w:rsidRPr="001E596A">
              <w:rPr>
                <w:rFonts w:ascii="Arial" w:hAnsi="Arial" w:cs="Arial"/>
              </w:rPr>
              <w:t>loopback-component-explorer: ^2.4.0,</w:t>
            </w:r>
          </w:p>
        </w:tc>
        <w:tc>
          <w:tcPr>
            <w:tcW w:w="3102" w:type="dxa"/>
          </w:tcPr>
          <w:p w14:paraId="65F66E92" w14:textId="77777777" w:rsidR="001E596A" w:rsidRPr="001E596A" w:rsidRDefault="001E596A" w:rsidP="00F05226">
            <w:pPr>
              <w:pStyle w:val="Heading2"/>
              <w:numPr>
                <w:ilvl w:val="0"/>
                <w:numId w:val="0"/>
              </w:numPr>
              <w:outlineLvl w:val="1"/>
              <w:rPr>
                <w:rFonts w:ascii="Arial" w:hAnsi="Arial" w:cs="Arial"/>
              </w:rPr>
            </w:pPr>
          </w:p>
        </w:tc>
      </w:tr>
      <w:tr w:rsidR="001E596A" w14:paraId="4BD31FCB" w14:textId="77777777" w:rsidTr="001E596A">
        <w:tc>
          <w:tcPr>
            <w:tcW w:w="4808" w:type="dxa"/>
          </w:tcPr>
          <w:p w14:paraId="32F7216A" w14:textId="16CF565C" w:rsidR="001E596A" w:rsidRPr="001E596A" w:rsidRDefault="001E596A" w:rsidP="00F05226">
            <w:pPr>
              <w:pStyle w:val="Heading2"/>
              <w:numPr>
                <w:ilvl w:val="0"/>
                <w:numId w:val="0"/>
              </w:numPr>
              <w:outlineLvl w:val="1"/>
              <w:rPr>
                <w:rFonts w:ascii="Arial" w:hAnsi="Arial" w:cs="Arial"/>
              </w:rPr>
            </w:pPr>
            <w:r w:rsidRPr="001E596A">
              <w:rPr>
                <w:rFonts w:ascii="Arial" w:hAnsi="Arial" w:cs="Arial"/>
              </w:rPr>
              <w:t>loopback-component-storage: ^1.5.0,</w:t>
            </w:r>
          </w:p>
        </w:tc>
        <w:tc>
          <w:tcPr>
            <w:tcW w:w="3102" w:type="dxa"/>
          </w:tcPr>
          <w:p w14:paraId="4DC9A531" w14:textId="77777777" w:rsidR="001E596A" w:rsidRPr="001E596A" w:rsidRDefault="001E596A" w:rsidP="00F05226">
            <w:pPr>
              <w:pStyle w:val="Heading2"/>
              <w:numPr>
                <w:ilvl w:val="0"/>
                <w:numId w:val="0"/>
              </w:numPr>
              <w:outlineLvl w:val="1"/>
              <w:rPr>
                <w:rFonts w:ascii="Arial" w:hAnsi="Arial" w:cs="Arial"/>
              </w:rPr>
            </w:pPr>
          </w:p>
        </w:tc>
      </w:tr>
      <w:tr w:rsidR="001E596A" w14:paraId="0435212D" w14:textId="77777777" w:rsidTr="001E596A">
        <w:tc>
          <w:tcPr>
            <w:tcW w:w="4808" w:type="dxa"/>
          </w:tcPr>
          <w:p w14:paraId="7D778429" w14:textId="2B30CBD5" w:rsidR="001E596A" w:rsidRPr="001E596A" w:rsidRDefault="001E596A" w:rsidP="00F05226">
            <w:pPr>
              <w:pStyle w:val="Heading2"/>
              <w:numPr>
                <w:ilvl w:val="0"/>
                <w:numId w:val="0"/>
              </w:numPr>
              <w:outlineLvl w:val="1"/>
              <w:rPr>
                <w:rFonts w:ascii="Arial" w:hAnsi="Arial" w:cs="Arial"/>
              </w:rPr>
            </w:pPr>
            <w:r w:rsidRPr="001E596A">
              <w:rPr>
                <w:rFonts w:ascii="Arial" w:hAnsi="Arial" w:cs="Arial"/>
              </w:rPr>
              <w:t>loopback-connector-mongodb: ^1.15.2,</w:t>
            </w:r>
          </w:p>
        </w:tc>
        <w:tc>
          <w:tcPr>
            <w:tcW w:w="3102" w:type="dxa"/>
          </w:tcPr>
          <w:p w14:paraId="6D161BCB" w14:textId="77777777" w:rsidR="001E596A" w:rsidRPr="001E596A" w:rsidRDefault="001E596A" w:rsidP="00F05226">
            <w:pPr>
              <w:pStyle w:val="Heading2"/>
              <w:numPr>
                <w:ilvl w:val="0"/>
                <w:numId w:val="0"/>
              </w:numPr>
              <w:outlineLvl w:val="1"/>
              <w:rPr>
                <w:rFonts w:ascii="Arial" w:hAnsi="Arial" w:cs="Arial"/>
              </w:rPr>
            </w:pPr>
          </w:p>
        </w:tc>
      </w:tr>
      <w:tr w:rsidR="001E596A" w14:paraId="7B48DE7B" w14:textId="77777777" w:rsidTr="001E596A">
        <w:tc>
          <w:tcPr>
            <w:tcW w:w="4808" w:type="dxa"/>
          </w:tcPr>
          <w:p w14:paraId="05467A84" w14:textId="2F8A9AA5" w:rsidR="001E596A" w:rsidRPr="001E596A" w:rsidRDefault="001E596A" w:rsidP="00F05226">
            <w:pPr>
              <w:pStyle w:val="Heading2"/>
              <w:numPr>
                <w:ilvl w:val="0"/>
                <w:numId w:val="0"/>
              </w:numPr>
              <w:outlineLvl w:val="1"/>
              <w:rPr>
                <w:rFonts w:ascii="Arial" w:hAnsi="Arial" w:cs="Arial"/>
              </w:rPr>
            </w:pPr>
            <w:r w:rsidRPr="001E596A">
              <w:rPr>
                <w:rFonts w:ascii="Arial" w:hAnsi="Arial" w:cs="Arial"/>
              </w:rPr>
              <w:t>loopback-datasource-juggler: ^2.39.0,</w:t>
            </w:r>
          </w:p>
        </w:tc>
        <w:tc>
          <w:tcPr>
            <w:tcW w:w="3102" w:type="dxa"/>
          </w:tcPr>
          <w:p w14:paraId="7BD6D225" w14:textId="77777777" w:rsidR="001E596A" w:rsidRPr="001E596A" w:rsidRDefault="001E596A" w:rsidP="00F05226">
            <w:pPr>
              <w:pStyle w:val="Heading2"/>
              <w:numPr>
                <w:ilvl w:val="0"/>
                <w:numId w:val="0"/>
              </w:numPr>
              <w:outlineLvl w:val="1"/>
              <w:rPr>
                <w:rFonts w:ascii="Arial" w:hAnsi="Arial" w:cs="Arial"/>
              </w:rPr>
            </w:pPr>
          </w:p>
        </w:tc>
      </w:tr>
      <w:tr w:rsidR="001E596A" w14:paraId="6BF79182" w14:textId="77777777" w:rsidTr="001E596A">
        <w:tc>
          <w:tcPr>
            <w:tcW w:w="4808" w:type="dxa"/>
          </w:tcPr>
          <w:p w14:paraId="358C1D6E" w14:textId="2E773DCD" w:rsidR="001E596A" w:rsidRPr="001E596A" w:rsidRDefault="001E596A" w:rsidP="00F05226">
            <w:pPr>
              <w:pStyle w:val="Heading2"/>
              <w:numPr>
                <w:ilvl w:val="0"/>
                <w:numId w:val="0"/>
              </w:numPr>
              <w:outlineLvl w:val="1"/>
              <w:rPr>
                <w:rFonts w:ascii="Arial" w:hAnsi="Arial" w:cs="Arial"/>
              </w:rPr>
            </w:pPr>
            <w:r w:rsidRPr="001E596A">
              <w:rPr>
                <w:rFonts w:ascii="Arial" w:hAnsi="Arial" w:cs="Arial"/>
              </w:rPr>
              <w:t>loopback-ds-timestamp-mixin: ^3.2.4,</w:t>
            </w:r>
          </w:p>
        </w:tc>
        <w:tc>
          <w:tcPr>
            <w:tcW w:w="3102" w:type="dxa"/>
          </w:tcPr>
          <w:p w14:paraId="5B51CB78" w14:textId="77777777" w:rsidR="001E596A" w:rsidRPr="001E596A" w:rsidRDefault="001E596A" w:rsidP="00F05226">
            <w:pPr>
              <w:pStyle w:val="Heading2"/>
              <w:numPr>
                <w:ilvl w:val="0"/>
                <w:numId w:val="0"/>
              </w:numPr>
              <w:outlineLvl w:val="1"/>
              <w:rPr>
                <w:rFonts w:ascii="Arial" w:hAnsi="Arial" w:cs="Arial"/>
              </w:rPr>
            </w:pPr>
          </w:p>
        </w:tc>
      </w:tr>
      <w:tr w:rsidR="001E596A" w14:paraId="68D981BB" w14:textId="77777777" w:rsidTr="001E596A">
        <w:tc>
          <w:tcPr>
            <w:tcW w:w="4808" w:type="dxa"/>
          </w:tcPr>
          <w:p w14:paraId="13961D0B" w14:textId="1FC0472D" w:rsidR="001E596A" w:rsidRPr="001E596A" w:rsidRDefault="001E596A" w:rsidP="00F05226">
            <w:pPr>
              <w:pStyle w:val="Heading2"/>
              <w:numPr>
                <w:ilvl w:val="0"/>
                <w:numId w:val="0"/>
              </w:numPr>
              <w:outlineLvl w:val="1"/>
              <w:rPr>
                <w:rFonts w:ascii="Arial" w:hAnsi="Arial" w:cs="Arial"/>
              </w:rPr>
            </w:pPr>
            <w:r w:rsidRPr="001E596A">
              <w:rPr>
                <w:rFonts w:ascii="Arial" w:hAnsi="Arial" w:cs="Arial"/>
              </w:rPr>
              <w:t>morgan: ^1.7.0,</w:t>
            </w:r>
          </w:p>
        </w:tc>
        <w:tc>
          <w:tcPr>
            <w:tcW w:w="3102" w:type="dxa"/>
          </w:tcPr>
          <w:p w14:paraId="00E4E95F" w14:textId="77777777" w:rsidR="001E596A" w:rsidRPr="001E596A" w:rsidRDefault="001E596A" w:rsidP="00F05226">
            <w:pPr>
              <w:pStyle w:val="Heading2"/>
              <w:numPr>
                <w:ilvl w:val="0"/>
                <w:numId w:val="0"/>
              </w:numPr>
              <w:outlineLvl w:val="1"/>
              <w:rPr>
                <w:rFonts w:ascii="Arial" w:hAnsi="Arial" w:cs="Arial"/>
              </w:rPr>
            </w:pPr>
          </w:p>
        </w:tc>
      </w:tr>
      <w:tr w:rsidR="001E596A" w14:paraId="0B154941" w14:textId="77777777" w:rsidTr="001E596A">
        <w:tc>
          <w:tcPr>
            <w:tcW w:w="4808" w:type="dxa"/>
          </w:tcPr>
          <w:p w14:paraId="58BA232C" w14:textId="47A5DDAC" w:rsidR="001E596A" w:rsidRPr="001E596A" w:rsidRDefault="001E596A" w:rsidP="00F05226">
            <w:pPr>
              <w:pStyle w:val="Heading2"/>
              <w:numPr>
                <w:ilvl w:val="0"/>
                <w:numId w:val="0"/>
              </w:numPr>
              <w:outlineLvl w:val="1"/>
              <w:rPr>
                <w:rFonts w:ascii="Arial" w:hAnsi="Arial" w:cs="Arial"/>
              </w:rPr>
            </w:pPr>
            <w:r w:rsidRPr="001E596A">
              <w:rPr>
                <w:rFonts w:ascii="Arial" w:hAnsi="Arial" w:cs="Arial"/>
              </w:rPr>
              <w:t>serve-favicon: ^2.0.1</w:t>
            </w:r>
          </w:p>
        </w:tc>
        <w:tc>
          <w:tcPr>
            <w:tcW w:w="3102" w:type="dxa"/>
          </w:tcPr>
          <w:p w14:paraId="77E44418" w14:textId="77777777" w:rsidR="001E596A" w:rsidRPr="001E596A" w:rsidRDefault="001E596A" w:rsidP="00F05226">
            <w:pPr>
              <w:pStyle w:val="Heading2"/>
              <w:numPr>
                <w:ilvl w:val="0"/>
                <w:numId w:val="0"/>
              </w:numPr>
              <w:outlineLvl w:val="1"/>
              <w:rPr>
                <w:rFonts w:ascii="Arial" w:hAnsi="Arial" w:cs="Arial"/>
              </w:rPr>
            </w:pPr>
          </w:p>
        </w:tc>
      </w:tr>
    </w:tbl>
    <w:p w14:paraId="695A16DA" w14:textId="77777777" w:rsidR="00F05226" w:rsidRDefault="00F05226" w:rsidP="00F05226">
      <w:pPr>
        <w:pStyle w:val="Heading2"/>
        <w:numPr>
          <w:ilvl w:val="0"/>
          <w:numId w:val="0"/>
        </w:numPr>
        <w:ind w:left="720"/>
      </w:pPr>
    </w:p>
    <w:p w14:paraId="77E6D330" w14:textId="151E48DB" w:rsidR="00BB23AB" w:rsidRDefault="00BB23AB" w:rsidP="00BB23AB">
      <w:pPr>
        <w:pStyle w:val="Heading2"/>
      </w:pPr>
      <w:r>
        <w:t>Web Client</w:t>
      </w:r>
    </w:p>
    <w:tbl>
      <w:tblPr>
        <w:tblStyle w:val="TableGrid"/>
        <w:tblW w:w="0" w:type="auto"/>
        <w:tblInd w:w="720" w:type="dxa"/>
        <w:tblLook w:val="04A0" w:firstRow="1" w:lastRow="0" w:firstColumn="1" w:lastColumn="0" w:noHBand="0" w:noVBand="1"/>
      </w:tblPr>
      <w:tblGrid>
        <w:gridCol w:w="4824"/>
        <w:gridCol w:w="3086"/>
      </w:tblGrid>
      <w:tr w:rsidR="001E596A" w14:paraId="13A893CC" w14:textId="77777777" w:rsidTr="00CB111B">
        <w:tc>
          <w:tcPr>
            <w:tcW w:w="4824" w:type="dxa"/>
          </w:tcPr>
          <w:p w14:paraId="323BC935" w14:textId="3058438F" w:rsidR="001E596A" w:rsidRDefault="001E596A" w:rsidP="001E596A">
            <w:pPr>
              <w:pStyle w:val="Heading2"/>
              <w:numPr>
                <w:ilvl w:val="0"/>
                <w:numId w:val="0"/>
              </w:numPr>
              <w:outlineLvl w:val="1"/>
            </w:pPr>
            <w:r w:rsidRPr="007106A1">
              <w:t>json3: ~3.3.1,</w:t>
            </w:r>
          </w:p>
        </w:tc>
        <w:tc>
          <w:tcPr>
            <w:tcW w:w="3086" w:type="dxa"/>
          </w:tcPr>
          <w:p w14:paraId="3AA2D3EA" w14:textId="77777777" w:rsidR="001E596A" w:rsidRDefault="001E596A" w:rsidP="001E596A">
            <w:pPr>
              <w:pStyle w:val="Heading2"/>
              <w:numPr>
                <w:ilvl w:val="0"/>
                <w:numId w:val="0"/>
              </w:numPr>
              <w:outlineLvl w:val="1"/>
            </w:pPr>
          </w:p>
        </w:tc>
      </w:tr>
      <w:tr w:rsidR="001E596A" w14:paraId="2204C21D" w14:textId="77777777" w:rsidTr="00CB111B">
        <w:tc>
          <w:tcPr>
            <w:tcW w:w="4824" w:type="dxa"/>
          </w:tcPr>
          <w:p w14:paraId="453AC024" w14:textId="2E4455F9" w:rsidR="001E596A" w:rsidRDefault="001E596A" w:rsidP="001E596A">
            <w:pPr>
              <w:pStyle w:val="Heading2"/>
              <w:numPr>
                <w:ilvl w:val="0"/>
                <w:numId w:val="0"/>
              </w:numPr>
              <w:outlineLvl w:val="1"/>
            </w:pPr>
            <w:r w:rsidRPr="007106A1">
              <w:t>font-awesome: 4.3.0,</w:t>
            </w:r>
          </w:p>
        </w:tc>
        <w:tc>
          <w:tcPr>
            <w:tcW w:w="3086" w:type="dxa"/>
          </w:tcPr>
          <w:p w14:paraId="79EA0668" w14:textId="77777777" w:rsidR="001E596A" w:rsidRDefault="001E596A" w:rsidP="001E596A">
            <w:pPr>
              <w:pStyle w:val="Heading2"/>
              <w:numPr>
                <w:ilvl w:val="0"/>
                <w:numId w:val="0"/>
              </w:numPr>
              <w:outlineLvl w:val="1"/>
            </w:pPr>
          </w:p>
        </w:tc>
      </w:tr>
      <w:tr w:rsidR="001E596A" w14:paraId="797F17B2" w14:textId="77777777" w:rsidTr="00CB111B">
        <w:tc>
          <w:tcPr>
            <w:tcW w:w="4824" w:type="dxa"/>
          </w:tcPr>
          <w:p w14:paraId="4F764BB0" w14:textId="3ED937F4" w:rsidR="001E596A" w:rsidRDefault="001E596A" w:rsidP="001E596A">
            <w:pPr>
              <w:pStyle w:val="Heading2"/>
              <w:numPr>
                <w:ilvl w:val="0"/>
                <w:numId w:val="0"/>
              </w:numPr>
              <w:outlineLvl w:val="1"/>
            </w:pPr>
            <w:r w:rsidRPr="007106A1">
              <w:t>oclazyload: ~0.5.2,</w:t>
            </w:r>
          </w:p>
        </w:tc>
        <w:tc>
          <w:tcPr>
            <w:tcW w:w="3086" w:type="dxa"/>
          </w:tcPr>
          <w:p w14:paraId="08427B41" w14:textId="77777777" w:rsidR="001E596A" w:rsidRDefault="001E596A" w:rsidP="001E596A">
            <w:pPr>
              <w:pStyle w:val="Heading2"/>
              <w:numPr>
                <w:ilvl w:val="0"/>
                <w:numId w:val="0"/>
              </w:numPr>
              <w:outlineLvl w:val="1"/>
            </w:pPr>
          </w:p>
        </w:tc>
      </w:tr>
      <w:tr w:rsidR="001E596A" w14:paraId="1C527D15" w14:textId="77777777" w:rsidTr="00CB111B">
        <w:tc>
          <w:tcPr>
            <w:tcW w:w="4824" w:type="dxa"/>
          </w:tcPr>
          <w:p w14:paraId="1BBCF284" w14:textId="0EA2EC21" w:rsidR="001E596A" w:rsidRDefault="001E596A" w:rsidP="001E596A">
            <w:pPr>
              <w:pStyle w:val="Heading2"/>
              <w:numPr>
                <w:ilvl w:val="0"/>
                <w:numId w:val="0"/>
              </w:numPr>
              <w:outlineLvl w:val="1"/>
            </w:pPr>
            <w:r w:rsidRPr="007106A1">
              <w:t>angular-loading-bar: ~0.7.0,</w:t>
            </w:r>
          </w:p>
        </w:tc>
        <w:tc>
          <w:tcPr>
            <w:tcW w:w="3086" w:type="dxa"/>
          </w:tcPr>
          <w:p w14:paraId="3AB06654" w14:textId="77777777" w:rsidR="001E596A" w:rsidRDefault="001E596A" w:rsidP="001E596A">
            <w:pPr>
              <w:pStyle w:val="Heading2"/>
              <w:numPr>
                <w:ilvl w:val="0"/>
                <w:numId w:val="0"/>
              </w:numPr>
              <w:outlineLvl w:val="1"/>
            </w:pPr>
          </w:p>
        </w:tc>
      </w:tr>
      <w:tr w:rsidR="001E596A" w14:paraId="077077EF" w14:textId="77777777" w:rsidTr="00CB111B">
        <w:tc>
          <w:tcPr>
            <w:tcW w:w="4824" w:type="dxa"/>
          </w:tcPr>
          <w:p w14:paraId="23955CEE" w14:textId="1B496A15" w:rsidR="001E596A" w:rsidRDefault="001E596A" w:rsidP="001E596A">
            <w:pPr>
              <w:pStyle w:val="Heading2"/>
              <w:numPr>
                <w:ilvl w:val="0"/>
                <w:numId w:val="0"/>
              </w:numPr>
              <w:outlineLvl w:val="1"/>
            </w:pPr>
            <w:r w:rsidRPr="007106A1">
              <w:t xml:space="preserve">angular-chart.js: ~0.5.2,    </w:t>
            </w:r>
          </w:p>
        </w:tc>
        <w:tc>
          <w:tcPr>
            <w:tcW w:w="3086" w:type="dxa"/>
          </w:tcPr>
          <w:p w14:paraId="341AE92F" w14:textId="77777777" w:rsidR="001E596A" w:rsidRDefault="001E596A" w:rsidP="001E596A">
            <w:pPr>
              <w:pStyle w:val="Heading2"/>
              <w:numPr>
                <w:ilvl w:val="0"/>
                <w:numId w:val="0"/>
              </w:numPr>
              <w:outlineLvl w:val="1"/>
            </w:pPr>
          </w:p>
        </w:tc>
      </w:tr>
      <w:tr w:rsidR="001E596A" w14:paraId="73718C81" w14:textId="77777777" w:rsidTr="00CB111B">
        <w:tc>
          <w:tcPr>
            <w:tcW w:w="4824" w:type="dxa"/>
          </w:tcPr>
          <w:p w14:paraId="00B5C6B9" w14:textId="6A777507" w:rsidR="001E596A" w:rsidRDefault="001E596A" w:rsidP="001E596A">
            <w:pPr>
              <w:pStyle w:val="Heading2"/>
              <w:numPr>
                <w:ilvl w:val="0"/>
                <w:numId w:val="0"/>
              </w:numPr>
              <w:outlineLvl w:val="1"/>
            </w:pPr>
            <w:r w:rsidRPr="007106A1">
              <w:t>angular-ui-router: ^0.3.0,</w:t>
            </w:r>
          </w:p>
        </w:tc>
        <w:tc>
          <w:tcPr>
            <w:tcW w:w="3086" w:type="dxa"/>
          </w:tcPr>
          <w:p w14:paraId="589551D7" w14:textId="77777777" w:rsidR="001E596A" w:rsidRDefault="001E596A" w:rsidP="001E596A">
            <w:pPr>
              <w:pStyle w:val="Heading2"/>
              <w:numPr>
                <w:ilvl w:val="0"/>
                <w:numId w:val="0"/>
              </w:numPr>
              <w:outlineLvl w:val="1"/>
            </w:pPr>
          </w:p>
        </w:tc>
      </w:tr>
      <w:tr w:rsidR="001E596A" w14:paraId="7911C44C" w14:textId="77777777" w:rsidTr="00CB111B">
        <w:tc>
          <w:tcPr>
            <w:tcW w:w="4824" w:type="dxa"/>
          </w:tcPr>
          <w:p w14:paraId="66282FA4" w14:textId="03D17FBD" w:rsidR="001E596A" w:rsidRDefault="001E596A" w:rsidP="001E596A">
            <w:pPr>
              <w:pStyle w:val="Heading2"/>
              <w:numPr>
                <w:ilvl w:val="0"/>
                <w:numId w:val="0"/>
              </w:numPr>
              <w:outlineLvl w:val="1"/>
            </w:pPr>
            <w:r w:rsidRPr="007106A1">
              <w:t>angular-resource: ^1.5.6,</w:t>
            </w:r>
          </w:p>
        </w:tc>
        <w:tc>
          <w:tcPr>
            <w:tcW w:w="3086" w:type="dxa"/>
          </w:tcPr>
          <w:p w14:paraId="2EB88D4E" w14:textId="77777777" w:rsidR="001E596A" w:rsidRDefault="001E596A" w:rsidP="001E596A">
            <w:pPr>
              <w:pStyle w:val="Heading2"/>
              <w:numPr>
                <w:ilvl w:val="0"/>
                <w:numId w:val="0"/>
              </w:numPr>
              <w:outlineLvl w:val="1"/>
            </w:pPr>
          </w:p>
        </w:tc>
      </w:tr>
      <w:tr w:rsidR="001E596A" w14:paraId="5A7C234D" w14:textId="77777777" w:rsidTr="00CB111B">
        <w:tc>
          <w:tcPr>
            <w:tcW w:w="4824" w:type="dxa"/>
          </w:tcPr>
          <w:p w14:paraId="0AE5C248" w14:textId="171E223F" w:rsidR="001E596A" w:rsidRPr="00CF297C" w:rsidRDefault="001E596A" w:rsidP="001E596A">
            <w:pPr>
              <w:pStyle w:val="Heading2"/>
              <w:numPr>
                <w:ilvl w:val="0"/>
                <w:numId w:val="0"/>
              </w:numPr>
              <w:outlineLvl w:val="1"/>
            </w:pPr>
            <w:r w:rsidRPr="007106A1">
              <w:t>bootstrap: ^3.3.6,</w:t>
            </w:r>
          </w:p>
        </w:tc>
        <w:tc>
          <w:tcPr>
            <w:tcW w:w="3086" w:type="dxa"/>
          </w:tcPr>
          <w:p w14:paraId="2B5AEE7E" w14:textId="77777777" w:rsidR="001E596A" w:rsidRDefault="001E596A" w:rsidP="001E596A">
            <w:pPr>
              <w:pStyle w:val="Heading2"/>
              <w:numPr>
                <w:ilvl w:val="0"/>
                <w:numId w:val="0"/>
              </w:numPr>
              <w:outlineLvl w:val="1"/>
            </w:pPr>
          </w:p>
        </w:tc>
      </w:tr>
      <w:tr w:rsidR="001E596A" w14:paraId="6BD404F0" w14:textId="77777777" w:rsidTr="00CB111B">
        <w:tc>
          <w:tcPr>
            <w:tcW w:w="4824" w:type="dxa"/>
          </w:tcPr>
          <w:p w14:paraId="67631E68" w14:textId="7A148148" w:rsidR="001E596A" w:rsidRPr="00CF297C" w:rsidRDefault="001E596A" w:rsidP="001E596A">
            <w:pPr>
              <w:pStyle w:val="Heading2"/>
              <w:numPr>
                <w:ilvl w:val="0"/>
                <w:numId w:val="0"/>
              </w:numPr>
              <w:outlineLvl w:val="1"/>
            </w:pPr>
            <w:r w:rsidRPr="007106A1">
              <w:t>eonasdan-bootstrap-datetimepicker: ^4.17.37</w:t>
            </w:r>
          </w:p>
        </w:tc>
        <w:tc>
          <w:tcPr>
            <w:tcW w:w="3086" w:type="dxa"/>
          </w:tcPr>
          <w:p w14:paraId="60926906" w14:textId="77777777" w:rsidR="001E596A" w:rsidRDefault="001E596A" w:rsidP="001E596A">
            <w:pPr>
              <w:pStyle w:val="Heading2"/>
              <w:numPr>
                <w:ilvl w:val="0"/>
                <w:numId w:val="0"/>
              </w:numPr>
              <w:outlineLvl w:val="1"/>
            </w:pPr>
          </w:p>
        </w:tc>
      </w:tr>
    </w:tbl>
    <w:p w14:paraId="402B9338" w14:textId="77777777" w:rsidR="00F05226" w:rsidRDefault="00F05226" w:rsidP="00CB111B">
      <w:pPr>
        <w:pStyle w:val="Heading2"/>
        <w:numPr>
          <w:ilvl w:val="0"/>
          <w:numId w:val="0"/>
        </w:numPr>
      </w:pPr>
    </w:p>
    <w:p w14:paraId="6B3CC353" w14:textId="66B0E801" w:rsidR="00BB23AB" w:rsidRDefault="00BB23AB" w:rsidP="00BB23AB">
      <w:pPr>
        <w:pStyle w:val="Heading2"/>
      </w:pPr>
      <w:r>
        <w:t>Android Mobile App</w:t>
      </w:r>
    </w:p>
    <w:tbl>
      <w:tblPr>
        <w:tblStyle w:val="TableGrid"/>
        <w:tblW w:w="7963" w:type="dxa"/>
        <w:tblInd w:w="720" w:type="dxa"/>
        <w:tblLook w:val="04A0" w:firstRow="1" w:lastRow="0" w:firstColumn="1" w:lastColumn="0" w:noHBand="0" w:noVBand="1"/>
      </w:tblPr>
      <w:tblGrid>
        <w:gridCol w:w="4443"/>
        <w:gridCol w:w="3520"/>
      </w:tblGrid>
      <w:tr w:rsidR="00CB111B" w14:paraId="1DFF91AC" w14:textId="4D8B2B99" w:rsidTr="00CB111B">
        <w:tc>
          <w:tcPr>
            <w:tcW w:w="4443" w:type="dxa"/>
          </w:tcPr>
          <w:p w14:paraId="060C3951" w14:textId="1081BD03" w:rsidR="00CB111B" w:rsidRDefault="00CB111B" w:rsidP="00CB111B">
            <w:pPr>
              <w:pStyle w:val="Heading2"/>
              <w:numPr>
                <w:ilvl w:val="0"/>
                <w:numId w:val="0"/>
              </w:numPr>
              <w:outlineLvl w:val="1"/>
            </w:pPr>
            <w:r>
              <w:rPr>
                <w:rFonts w:ascii="Menlo" w:hAnsi="Menlo" w:cs="Menlo"/>
                <w:b/>
                <w:bCs/>
                <w:color w:val="008000"/>
                <w:sz w:val="18"/>
                <w:szCs w:val="18"/>
              </w:rPr>
              <w:t>com.rmtheis:tess-two:5.4.0</w:t>
            </w:r>
            <w:r w:rsidRPr="00353654">
              <w:rPr>
                <w:rFonts w:ascii="Menlo" w:hAnsi="Menlo" w:cs="Menlo"/>
                <w:b/>
                <w:bCs/>
                <w:color w:val="008000"/>
                <w:sz w:val="18"/>
                <w:szCs w:val="18"/>
              </w:rPr>
              <w:br/>
              <w:t>com.strong</w:t>
            </w:r>
            <w:r>
              <w:rPr>
                <w:rFonts w:ascii="Menlo" w:hAnsi="Menlo" w:cs="Menlo"/>
                <w:b/>
                <w:bCs/>
                <w:color w:val="008000"/>
                <w:sz w:val="18"/>
                <w:szCs w:val="18"/>
              </w:rPr>
              <w:t>loop:loopback-sdk-android:1.5.+</w:t>
            </w:r>
            <w:r w:rsidRPr="00353654">
              <w:rPr>
                <w:rFonts w:ascii="Menlo" w:hAnsi="Menlo" w:cs="Menlo"/>
                <w:b/>
                <w:bCs/>
                <w:color w:val="008000"/>
                <w:sz w:val="18"/>
                <w:szCs w:val="18"/>
              </w:rPr>
              <w:br/>
              <w:t>com.github.bumptech.glide:glide:3.6.0</w:t>
            </w:r>
          </w:p>
        </w:tc>
        <w:tc>
          <w:tcPr>
            <w:tcW w:w="3520" w:type="dxa"/>
          </w:tcPr>
          <w:p w14:paraId="6F14697E" w14:textId="77777777" w:rsidR="00CB111B" w:rsidRDefault="00CB111B" w:rsidP="00EC6808">
            <w:pPr>
              <w:pStyle w:val="Heading2"/>
              <w:numPr>
                <w:ilvl w:val="0"/>
                <w:numId w:val="0"/>
              </w:numPr>
              <w:outlineLvl w:val="1"/>
            </w:pPr>
          </w:p>
        </w:tc>
      </w:tr>
      <w:tr w:rsidR="00CB111B" w14:paraId="32D08EE0" w14:textId="7D1FE99A" w:rsidTr="00CB111B">
        <w:tc>
          <w:tcPr>
            <w:tcW w:w="4443" w:type="dxa"/>
          </w:tcPr>
          <w:p w14:paraId="2FED03DE" w14:textId="77777777" w:rsidR="00CB111B" w:rsidRDefault="00CB111B" w:rsidP="00CB111B">
            <w:pPr>
              <w:pStyle w:val="Heading2"/>
              <w:numPr>
                <w:ilvl w:val="0"/>
                <w:numId w:val="0"/>
              </w:numPr>
              <w:outlineLvl w:val="1"/>
              <w:rPr>
                <w:rFonts w:ascii="Menlo" w:hAnsi="Menlo" w:cs="Menlo"/>
                <w:b/>
                <w:bCs/>
                <w:color w:val="008000"/>
                <w:sz w:val="18"/>
                <w:szCs w:val="18"/>
              </w:rPr>
            </w:pPr>
            <w:r w:rsidRPr="00353654">
              <w:rPr>
                <w:rFonts w:ascii="Menlo" w:hAnsi="Menlo" w:cs="Menlo"/>
                <w:b/>
                <w:bCs/>
                <w:color w:val="008000"/>
                <w:sz w:val="18"/>
                <w:szCs w:val="18"/>
              </w:rPr>
              <w:t>com.rmtheis:tess-two:5.4.0</w:t>
            </w:r>
          </w:p>
          <w:p w14:paraId="1D49C9D4" w14:textId="2A302A47" w:rsidR="00CB111B" w:rsidRDefault="00CB111B" w:rsidP="00CB111B">
            <w:r>
              <w:t xml:space="preserve">Tesserat: </w:t>
            </w:r>
            <w:r w:rsidRPr="00D329F4">
              <w:t>https://github.com/tesseract-ocr/tesseract</w:t>
            </w:r>
          </w:p>
        </w:tc>
        <w:tc>
          <w:tcPr>
            <w:tcW w:w="3520" w:type="dxa"/>
          </w:tcPr>
          <w:p w14:paraId="4C51A943" w14:textId="77777777" w:rsidR="00CB111B" w:rsidRDefault="00CB111B" w:rsidP="00EC6808">
            <w:pPr>
              <w:pStyle w:val="Heading2"/>
              <w:numPr>
                <w:ilvl w:val="0"/>
                <w:numId w:val="0"/>
              </w:numPr>
              <w:outlineLvl w:val="1"/>
            </w:pPr>
          </w:p>
        </w:tc>
      </w:tr>
    </w:tbl>
    <w:p w14:paraId="4ADFF417" w14:textId="77777777" w:rsidR="00CB111B" w:rsidRDefault="00CB111B" w:rsidP="00CB111B">
      <w:pPr>
        <w:pStyle w:val="Heading2"/>
        <w:numPr>
          <w:ilvl w:val="0"/>
          <w:numId w:val="0"/>
        </w:numPr>
        <w:ind w:left="720"/>
      </w:pPr>
    </w:p>
    <w:p w14:paraId="5BEE32A9" w14:textId="7C79E8F8" w:rsidR="00BB23AB" w:rsidRDefault="00BB23AB" w:rsidP="005927CF">
      <w:pPr>
        <w:pStyle w:val="Heading1"/>
      </w:pPr>
      <w:r>
        <w:t>APIs</w:t>
      </w:r>
    </w:p>
    <w:p w14:paraId="54CABF9E" w14:textId="629AD5D1" w:rsidR="00347850" w:rsidRDefault="0014384B" w:rsidP="0014384B">
      <w:r w:rsidRPr="00114128">
        <w:rPr>
          <w:noProof/>
        </w:rPr>
        <w:drawing>
          <wp:inline distT="0" distB="0" distL="0" distR="0" wp14:anchorId="7570EDC1" wp14:editId="085DFE93">
            <wp:extent cx="4931138" cy="49174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4221" cy="4920515"/>
                    </a:xfrm>
                    <a:prstGeom prst="rect">
                      <a:avLst/>
                    </a:prstGeom>
                  </pic:spPr>
                </pic:pic>
              </a:graphicData>
            </a:graphic>
          </wp:inline>
        </w:drawing>
      </w:r>
    </w:p>
    <w:p w14:paraId="550B4D26" w14:textId="2D9B9E92" w:rsidR="004D0785" w:rsidRDefault="004D0785" w:rsidP="0014384B">
      <w:r>
        <w:rPr>
          <w:noProof/>
        </w:rPr>
        <w:lastRenderedPageBreak/>
        <w:drawing>
          <wp:inline distT="0" distB="0" distL="0" distR="0" wp14:anchorId="461F12DE" wp14:editId="7EBDCB13">
            <wp:extent cx="4825428" cy="503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loyment Diagram.png"/>
                    <pic:cNvPicPr/>
                  </pic:nvPicPr>
                  <pic:blipFill rotWithShape="1">
                    <a:blip r:embed="rId9">
                      <a:extLst>
                        <a:ext uri="{28A0092B-C50C-407E-A947-70E740481C1C}">
                          <a14:useLocalDpi xmlns:a14="http://schemas.microsoft.com/office/drawing/2010/main" val="0"/>
                        </a:ext>
                      </a:extLst>
                    </a:blip>
                    <a:srcRect r="4099"/>
                    <a:stretch/>
                  </pic:blipFill>
                  <pic:spPr bwMode="auto">
                    <a:xfrm>
                      <a:off x="0" y="0"/>
                      <a:ext cx="4828148" cy="5034576"/>
                    </a:xfrm>
                    <a:prstGeom prst="rect">
                      <a:avLst/>
                    </a:prstGeom>
                    <a:ln>
                      <a:noFill/>
                    </a:ln>
                    <a:extLst>
                      <a:ext uri="{53640926-AAD7-44D8-BBD7-CCE9431645EC}">
                        <a14:shadowObscured xmlns:a14="http://schemas.microsoft.com/office/drawing/2010/main"/>
                      </a:ext>
                    </a:extLst>
                  </pic:spPr>
                </pic:pic>
              </a:graphicData>
            </a:graphic>
          </wp:inline>
        </w:drawing>
      </w:r>
    </w:p>
    <w:p w14:paraId="6909AEC8" w14:textId="48C1CD82" w:rsidR="0014384B" w:rsidRDefault="0014384B" w:rsidP="0014384B">
      <w:pPr>
        <w:pStyle w:val="Heading2"/>
      </w:pPr>
      <w:r>
        <w:t>Application Layer</w:t>
      </w:r>
    </w:p>
    <w:p w14:paraId="4DF5E0A6" w14:textId="50A88DD4" w:rsidR="0014384B" w:rsidRDefault="0014384B" w:rsidP="0014384B">
      <w:pPr>
        <w:pStyle w:val="Heading3"/>
      </w:pPr>
      <w:r>
        <w:t>Routes</w:t>
      </w:r>
    </w:p>
    <w:p w14:paraId="77714D1F" w14:textId="47F11B23" w:rsidR="0014384B" w:rsidRDefault="0014384B" w:rsidP="0014384B">
      <w:pPr>
        <w:pStyle w:val="Heading3"/>
      </w:pPr>
      <w:r>
        <w:t>Middleware</w:t>
      </w:r>
    </w:p>
    <w:p w14:paraId="6D55E9AF" w14:textId="4145D27C" w:rsidR="0014384B" w:rsidRDefault="0014384B" w:rsidP="0014384B">
      <w:pPr>
        <w:pStyle w:val="Heading3"/>
      </w:pPr>
      <w:r>
        <w:t>Errors</w:t>
      </w:r>
    </w:p>
    <w:p w14:paraId="07AADF51" w14:textId="18AA3B12" w:rsidR="0014384B" w:rsidRDefault="0014384B" w:rsidP="0014384B">
      <w:pPr>
        <w:pStyle w:val="Heading3"/>
      </w:pPr>
      <w:r>
        <w:t>Formatters</w:t>
      </w:r>
    </w:p>
    <w:p w14:paraId="3B4393EC" w14:textId="77777777" w:rsidR="00CB111B" w:rsidRDefault="00CB111B" w:rsidP="00CB111B">
      <w:pPr>
        <w:pStyle w:val="Heading3"/>
        <w:numPr>
          <w:ilvl w:val="0"/>
          <w:numId w:val="0"/>
        </w:numPr>
        <w:ind w:left="1080"/>
      </w:pPr>
    </w:p>
    <w:p w14:paraId="2EA8B165" w14:textId="61CAAF46" w:rsidR="0014384B" w:rsidRDefault="0014384B" w:rsidP="0014384B">
      <w:pPr>
        <w:pStyle w:val="Heading2"/>
      </w:pPr>
      <w:r>
        <w:t>Domain Layer</w:t>
      </w:r>
    </w:p>
    <w:p w14:paraId="6245E356" w14:textId="3A928047" w:rsidR="00D329F4" w:rsidRDefault="00D329F4" w:rsidP="00D329F4">
      <w:pPr>
        <w:pStyle w:val="Heading2"/>
        <w:numPr>
          <w:ilvl w:val="0"/>
          <w:numId w:val="0"/>
        </w:numPr>
        <w:ind w:left="720"/>
      </w:pPr>
      <w:r w:rsidRPr="00D329F4">
        <w:rPr>
          <w:noProof/>
          <w:lang w:eastAsia="ko-KR"/>
        </w:rPr>
        <w:lastRenderedPageBreak/>
        <w:drawing>
          <wp:inline distT="0" distB="0" distL="0" distR="0" wp14:anchorId="214FF0F9" wp14:editId="56C06098">
            <wp:extent cx="5486400" cy="3150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150235"/>
                    </a:xfrm>
                    <a:prstGeom prst="rect">
                      <a:avLst/>
                    </a:prstGeom>
                  </pic:spPr>
                </pic:pic>
              </a:graphicData>
            </a:graphic>
          </wp:inline>
        </w:drawing>
      </w:r>
    </w:p>
    <w:p w14:paraId="4C0D9EFD" w14:textId="77777777" w:rsidR="004D0785" w:rsidRDefault="004D0785" w:rsidP="00D329F4">
      <w:pPr>
        <w:pStyle w:val="Heading2"/>
        <w:numPr>
          <w:ilvl w:val="0"/>
          <w:numId w:val="0"/>
        </w:numPr>
        <w:ind w:left="720"/>
      </w:pPr>
    </w:p>
    <w:p w14:paraId="3935D8CB" w14:textId="665C2487" w:rsidR="0014384B" w:rsidRDefault="0014384B" w:rsidP="0014384B">
      <w:pPr>
        <w:pStyle w:val="Heading2"/>
      </w:pPr>
      <w:r>
        <w:t>Service Layer</w:t>
      </w:r>
    </w:p>
    <w:p w14:paraId="37B2EDDE" w14:textId="64591C60" w:rsidR="0014384B" w:rsidRDefault="0014384B" w:rsidP="0014384B">
      <w:pPr>
        <w:pStyle w:val="Heading3"/>
      </w:pPr>
      <w:r>
        <w:t>Data Access</w:t>
      </w:r>
    </w:p>
    <w:p w14:paraId="51302C2F" w14:textId="77777777" w:rsidR="0014384B" w:rsidRDefault="0014384B" w:rsidP="0014384B">
      <w:pPr>
        <w:pStyle w:val="Heading3"/>
      </w:pPr>
      <w:r>
        <w:t>JWT (JSON Web Token)</w:t>
      </w:r>
    </w:p>
    <w:p w14:paraId="5B398D45" w14:textId="21909133" w:rsidR="0014384B" w:rsidRDefault="0014384B" w:rsidP="0014384B">
      <w:pPr>
        <w:pStyle w:val="Heading3"/>
      </w:pPr>
      <w:r>
        <w:t>Authentication</w:t>
      </w:r>
    </w:p>
    <w:p w14:paraId="4EFD906E" w14:textId="7B699204" w:rsidR="0014384B" w:rsidRDefault="0014384B" w:rsidP="0014384B">
      <w:pPr>
        <w:pStyle w:val="Heading3"/>
      </w:pPr>
      <w:r>
        <w:t>ACL(Access Control List)</w:t>
      </w:r>
    </w:p>
    <w:p w14:paraId="1B7D9180" w14:textId="77777777" w:rsidR="00CB111B" w:rsidRDefault="00CB111B" w:rsidP="00CB111B">
      <w:pPr>
        <w:pStyle w:val="Heading3"/>
        <w:numPr>
          <w:ilvl w:val="0"/>
          <w:numId w:val="0"/>
        </w:numPr>
        <w:ind w:left="1080"/>
      </w:pPr>
    </w:p>
    <w:p w14:paraId="2E1CF3C7" w14:textId="144F5FC6" w:rsidR="00B52E62" w:rsidRDefault="00B52E62" w:rsidP="00B52E62">
      <w:pPr>
        <w:pStyle w:val="Heading2"/>
      </w:pPr>
      <w:r>
        <w:t>Foundation Layer</w:t>
      </w:r>
    </w:p>
    <w:p w14:paraId="4F128399" w14:textId="69DC8392" w:rsidR="00B52E62" w:rsidRDefault="00B52E62" w:rsidP="00B52E62">
      <w:pPr>
        <w:pStyle w:val="Heading3"/>
      </w:pPr>
      <w:r>
        <w:t>Database</w:t>
      </w:r>
    </w:p>
    <w:p w14:paraId="03F11EAF" w14:textId="44FE5E4F" w:rsidR="00D329F4" w:rsidRDefault="004D0785" w:rsidP="00F71EAD">
      <w:pPr>
        <w:pStyle w:val="Heading3"/>
        <w:numPr>
          <w:ilvl w:val="0"/>
          <w:numId w:val="0"/>
        </w:numPr>
      </w:pPr>
      <w:r>
        <w:rPr>
          <w:noProof/>
          <w:lang w:eastAsia="ko-KR"/>
        </w:rPr>
        <w:lastRenderedPageBreak/>
        <w:drawing>
          <wp:inline distT="0" distB="0" distL="0" distR="0" wp14:anchorId="6D74D736" wp14:editId="2F36F793">
            <wp:extent cx="5486400" cy="34559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Diagram.png"/>
                    <pic:cNvPicPr/>
                  </pic:nvPicPr>
                  <pic:blipFill rotWithShape="1">
                    <a:blip r:embed="rId11">
                      <a:extLst>
                        <a:ext uri="{28A0092B-C50C-407E-A947-70E740481C1C}">
                          <a14:useLocalDpi xmlns:a14="http://schemas.microsoft.com/office/drawing/2010/main" val="0"/>
                        </a:ext>
                      </a:extLst>
                    </a:blip>
                    <a:srcRect r="3365"/>
                    <a:stretch/>
                  </pic:blipFill>
                  <pic:spPr bwMode="auto">
                    <a:xfrm>
                      <a:off x="0" y="0"/>
                      <a:ext cx="5486400" cy="3455963"/>
                    </a:xfrm>
                    <a:prstGeom prst="rect">
                      <a:avLst/>
                    </a:prstGeom>
                    <a:ln>
                      <a:noFill/>
                    </a:ln>
                    <a:extLst>
                      <a:ext uri="{53640926-AAD7-44D8-BBD7-CCE9431645EC}">
                        <a14:shadowObscured xmlns:a14="http://schemas.microsoft.com/office/drawing/2010/main"/>
                      </a:ext>
                    </a:extLst>
                  </pic:spPr>
                </pic:pic>
              </a:graphicData>
            </a:graphic>
          </wp:inline>
        </w:drawing>
      </w:r>
    </w:p>
    <w:p w14:paraId="0125E2D3" w14:textId="77777777" w:rsidR="00347850" w:rsidRDefault="00347850" w:rsidP="00347850">
      <w:pPr>
        <w:pStyle w:val="Heading1"/>
      </w:pPr>
      <w:r>
        <w:t>conclusion</w:t>
      </w:r>
    </w:p>
    <w:p w14:paraId="09D08C99" w14:textId="79889F63" w:rsidR="00347850" w:rsidRDefault="00BE5572" w:rsidP="00BE5572">
      <w:r>
        <w:t>By using Loopback framework, it is easy and quick to implement Rest API for scalability. It is also fast because is based on NodeJs and easy to implement single page application with the help of AngularJS.</w:t>
      </w:r>
      <w:bookmarkStart w:id="0" w:name="_GoBack"/>
      <w:bookmarkEnd w:id="0"/>
    </w:p>
    <w:p w14:paraId="11440536" w14:textId="77777777" w:rsidR="00BE5572" w:rsidRDefault="00BE5572" w:rsidP="00BE5572"/>
    <w:p w14:paraId="061D51EE" w14:textId="0A6ACA7A" w:rsidR="006311EE" w:rsidRDefault="006311EE" w:rsidP="006311EE">
      <w:pPr>
        <w:pStyle w:val="Heading1"/>
      </w:pPr>
      <w:r>
        <w:t>References</w:t>
      </w:r>
    </w:p>
    <w:p w14:paraId="0F03B4B3" w14:textId="2248FE97" w:rsidR="006311EE" w:rsidRDefault="00CB111B" w:rsidP="006311EE">
      <w:hyperlink r:id="rId12" w:history="1">
        <w:r w:rsidRPr="003C6D70">
          <w:rPr>
            <w:rStyle w:val="Hyperlink"/>
          </w:rPr>
          <w:t>http://loopback.io/</w:t>
        </w:r>
      </w:hyperlink>
    </w:p>
    <w:p w14:paraId="655BA079" w14:textId="77777777" w:rsidR="00CB111B" w:rsidRDefault="00CB111B" w:rsidP="00CB111B">
      <w:r w:rsidRPr="0014384B">
        <w:t>android-ocr</w:t>
      </w:r>
      <w:r>
        <w:t xml:space="preserve"> : </w:t>
      </w:r>
      <w:hyperlink r:id="rId13" w:history="1">
        <w:r w:rsidRPr="006963B1">
          <w:rPr>
            <w:rStyle w:val="Hyperlink"/>
          </w:rPr>
          <w:t>https://github.com/rmtheis/android-ocr</w:t>
        </w:r>
      </w:hyperlink>
    </w:p>
    <w:p w14:paraId="072835F3" w14:textId="77777777" w:rsidR="00CB111B" w:rsidRDefault="00CB111B" w:rsidP="00CB111B">
      <w:r>
        <w:t xml:space="preserve">LoopBack: </w:t>
      </w:r>
      <w:hyperlink r:id="rId14" w:history="1">
        <w:r w:rsidRPr="003C6D70">
          <w:rPr>
            <w:rStyle w:val="Hyperlink"/>
          </w:rPr>
          <w:t>https://loopback.io/</w:t>
        </w:r>
      </w:hyperlink>
    </w:p>
    <w:p w14:paraId="2CAA65A6" w14:textId="77777777" w:rsidR="00CB111B" w:rsidRDefault="00CB111B" w:rsidP="00CB111B">
      <w:hyperlink r:id="rId15" w:history="1">
        <w:r w:rsidRPr="003C6D70">
          <w:rPr>
            <w:rStyle w:val="Hyperlink"/>
          </w:rPr>
          <w:t>http://www.erudika.com/blog/2015/10/21/backend-frameworks-usergrid-loopback-para-baasbox-deployd-telepat/</w:t>
        </w:r>
      </w:hyperlink>
    </w:p>
    <w:p w14:paraId="200A57E4" w14:textId="77777777" w:rsidR="00CB111B" w:rsidRDefault="00CB111B" w:rsidP="00CB111B">
      <w:hyperlink r:id="rId16" w:history="1">
        <w:r w:rsidRPr="003C6D70">
          <w:rPr>
            <w:rStyle w:val="Hyperlink"/>
          </w:rPr>
          <w:t>http://www.restapitutorial.com/lessons/whatisrest.html</w:t>
        </w:r>
      </w:hyperlink>
    </w:p>
    <w:p w14:paraId="01C00FBB" w14:textId="77777777" w:rsidR="00CB111B" w:rsidRDefault="00CB111B" w:rsidP="006311EE"/>
    <w:p w14:paraId="4754B377" w14:textId="77777777" w:rsidR="006311EE" w:rsidRDefault="006311EE" w:rsidP="006311EE">
      <w:pPr>
        <w:pStyle w:val="Heading1"/>
      </w:pPr>
      <w:r>
        <w:t>Glossary</w:t>
      </w:r>
    </w:p>
    <w:p w14:paraId="1775AF54" w14:textId="77777777" w:rsidR="006311EE" w:rsidRDefault="006311EE" w:rsidP="006311EE">
      <w:pPr>
        <w:pStyle w:val="Heading1"/>
        <w:numPr>
          <w:ilvl w:val="0"/>
          <w:numId w:val="0"/>
        </w:numPr>
      </w:pPr>
      <w:r>
        <w:t>A</w:t>
      </w:r>
    </w:p>
    <w:p w14:paraId="18D3EDDA" w14:textId="77777777" w:rsidR="006311EE" w:rsidRDefault="006311EE" w:rsidP="006311EE">
      <w:pPr>
        <w:rPr>
          <w:rFonts w:eastAsia="Times New Roman"/>
        </w:rPr>
      </w:pPr>
      <w:r>
        <w:lastRenderedPageBreak/>
        <w:t xml:space="preserve">ACL: </w:t>
      </w:r>
      <w:r>
        <w:rPr>
          <w:rFonts w:ascii="Arial" w:eastAsia="Times New Roman" w:hAnsi="Arial" w:cs="Arial"/>
          <w:color w:val="333333"/>
          <w:sz w:val="23"/>
          <w:szCs w:val="23"/>
          <w:shd w:val="clear" w:color="auto" w:fill="FFFFFF"/>
        </w:rPr>
        <w:t>Access control list, a list associated with an object that identifies all the subjects that can access the object and their access rights.  See</w:t>
      </w:r>
      <w:r>
        <w:rPr>
          <w:rStyle w:val="apple-converted-space"/>
          <w:rFonts w:ascii="Arial" w:eastAsia="Times New Roman" w:hAnsi="Arial" w:cs="Arial"/>
          <w:color w:val="333333"/>
          <w:sz w:val="23"/>
          <w:szCs w:val="23"/>
          <w:shd w:val="clear" w:color="auto" w:fill="FFFFFF"/>
        </w:rPr>
        <w:t> </w:t>
      </w:r>
      <w:hyperlink r:id="rId17" w:history="1">
        <w:r>
          <w:rPr>
            <w:rStyle w:val="Hyperlink"/>
            <w:rFonts w:ascii="Arial" w:eastAsia="Times New Roman" w:hAnsi="Arial" w:cs="Arial"/>
            <w:color w:val="649729"/>
            <w:sz w:val="23"/>
            <w:szCs w:val="23"/>
            <w:shd w:val="clear" w:color="auto" w:fill="FFFFFF"/>
          </w:rPr>
          <w:t>Authentication, authorization, and permissions</w:t>
        </w:r>
      </w:hyperlink>
      <w:r>
        <w:rPr>
          <w:rFonts w:ascii="Arial" w:eastAsia="Times New Roman" w:hAnsi="Arial" w:cs="Arial"/>
          <w:color w:val="333333"/>
          <w:sz w:val="23"/>
          <w:szCs w:val="23"/>
          <w:shd w:val="clear" w:color="auto" w:fill="FFFFFF"/>
        </w:rPr>
        <w:t>.</w:t>
      </w:r>
    </w:p>
    <w:p w14:paraId="63C46BCD" w14:textId="016875D0" w:rsidR="00D329F4" w:rsidRDefault="006311EE" w:rsidP="00D329F4">
      <w:pPr>
        <w:pStyle w:val="Heading1"/>
        <w:numPr>
          <w:ilvl w:val="0"/>
          <w:numId w:val="0"/>
        </w:numPr>
        <w:ind w:left="360" w:hanging="360"/>
      </w:pPr>
      <w:r>
        <w:t>B</w:t>
      </w:r>
    </w:p>
    <w:p w14:paraId="0AB6FEF6" w14:textId="77777777" w:rsidR="00D329F4" w:rsidRPr="00D329F4" w:rsidRDefault="00D329F4" w:rsidP="00D329F4">
      <w:pPr>
        <w:pStyle w:val="NormalWeb"/>
        <w:shd w:val="clear" w:color="auto" w:fill="FFFFFF"/>
        <w:spacing w:before="150" w:line="321" w:lineRule="atLeast"/>
        <w:rPr>
          <w:rFonts w:ascii="Arial" w:hAnsi="Arial" w:cs="Arial"/>
          <w:b/>
          <w:bCs/>
          <w:color w:val="333333"/>
          <w:sz w:val="23"/>
          <w:szCs w:val="23"/>
        </w:rPr>
      </w:pPr>
      <w:r w:rsidRPr="00D329F4">
        <w:rPr>
          <w:rFonts w:ascii="Arial" w:hAnsi="Arial" w:cs="Arial"/>
          <w:b/>
          <w:bCs/>
          <w:color w:val="333333"/>
          <w:sz w:val="23"/>
          <w:szCs w:val="23"/>
        </w:rPr>
        <w:t>Buildpacks</w:t>
      </w:r>
    </w:p>
    <w:p w14:paraId="589EBDDA" w14:textId="29F1F4C8" w:rsidR="00D329F4" w:rsidRPr="00D329F4" w:rsidRDefault="00D329F4" w:rsidP="00D329F4">
      <w:pPr>
        <w:pStyle w:val="NormalWeb"/>
        <w:shd w:val="clear" w:color="auto" w:fill="FFFFFF"/>
        <w:spacing w:before="150" w:line="321" w:lineRule="atLeast"/>
        <w:ind w:left="450"/>
        <w:rPr>
          <w:rFonts w:ascii="Arial" w:hAnsi="Arial" w:cs="Arial"/>
          <w:color w:val="333333"/>
          <w:sz w:val="23"/>
          <w:szCs w:val="23"/>
        </w:rPr>
      </w:pPr>
      <w:r w:rsidRPr="00D329F4">
        <w:rPr>
          <w:rFonts w:ascii="Arial" w:hAnsi="Arial" w:cs="Arial"/>
          <w:color w:val="333333"/>
          <w:sz w:val="23"/>
          <w:szCs w:val="23"/>
        </w:rPr>
        <w:t xml:space="preserve">Buildpacks are scripts that are run when </w:t>
      </w:r>
      <w:r>
        <w:rPr>
          <w:rFonts w:ascii="Arial" w:hAnsi="Arial" w:cs="Arial"/>
          <w:color w:val="333333"/>
          <w:sz w:val="23"/>
          <w:szCs w:val="23"/>
        </w:rPr>
        <w:t>the</w:t>
      </w:r>
      <w:r w:rsidRPr="00D329F4">
        <w:rPr>
          <w:rFonts w:ascii="Arial" w:hAnsi="Arial" w:cs="Arial"/>
          <w:color w:val="333333"/>
          <w:sz w:val="23"/>
          <w:szCs w:val="23"/>
        </w:rPr>
        <w:t xml:space="preserve"> app is deployed. They are used to install dependencies for </w:t>
      </w:r>
      <w:r>
        <w:rPr>
          <w:rFonts w:ascii="Arial" w:hAnsi="Arial" w:cs="Arial"/>
          <w:color w:val="333333"/>
          <w:sz w:val="23"/>
          <w:szCs w:val="23"/>
        </w:rPr>
        <w:t>the</w:t>
      </w:r>
      <w:r w:rsidRPr="00D329F4">
        <w:rPr>
          <w:rFonts w:ascii="Arial" w:hAnsi="Arial" w:cs="Arial"/>
          <w:color w:val="333333"/>
          <w:sz w:val="23"/>
          <w:szCs w:val="23"/>
        </w:rPr>
        <w:t xml:space="preserve"> app and configure </w:t>
      </w:r>
      <w:r>
        <w:rPr>
          <w:rFonts w:ascii="Arial" w:hAnsi="Arial" w:cs="Arial"/>
          <w:color w:val="333333"/>
          <w:sz w:val="23"/>
          <w:szCs w:val="23"/>
        </w:rPr>
        <w:t>the</w:t>
      </w:r>
      <w:r w:rsidRPr="00D329F4">
        <w:rPr>
          <w:rFonts w:ascii="Arial" w:hAnsi="Arial" w:cs="Arial"/>
          <w:color w:val="333333"/>
          <w:sz w:val="23"/>
          <w:szCs w:val="23"/>
        </w:rPr>
        <w:t xml:space="preserve"> environment.</w:t>
      </w:r>
    </w:p>
    <w:p w14:paraId="49D5389B" w14:textId="733F25EC" w:rsidR="00D329F4" w:rsidRPr="0014384B" w:rsidRDefault="00D329F4" w:rsidP="00D329F4">
      <w:pPr>
        <w:pStyle w:val="NormalWeb"/>
        <w:shd w:val="clear" w:color="auto" w:fill="FFFFFF"/>
        <w:spacing w:before="150" w:beforeAutospacing="0" w:after="0" w:afterAutospacing="0" w:line="321" w:lineRule="atLeast"/>
        <w:ind w:left="450"/>
        <w:rPr>
          <w:rFonts w:ascii="Arial" w:hAnsi="Arial" w:cs="Arial"/>
          <w:color w:val="333333"/>
          <w:sz w:val="23"/>
          <w:szCs w:val="23"/>
        </w:rPr>
      </w:pPr>
      <w:r>
        <w:rPr>
          <w:rFonts w:ascii="Arial" w:hAnsi="Arial" w:cs="Arial"/>
          <w:color w:val="333333"/>
          <w:sz w:val="23"/>
          <w:szCs w:val="23"/>
        </w:rPr>
        <w:t>.  </w:t>
      </w:r>
    </w:p>
    <w:p w14:paraId="6090C9D4" w14:textId="77777777" w:rsidR="00D329F4" w:rsidRDefault="00D329F4" w:rsidP="00D329F4">
      <w:pPr>
        <w:pStyle w:val="Heading1"/>
        <w:numPr>
          <w:ilvl w:val="0"/>
          <w:numId w:val="0"/>
        </w:numPr>
        <w:ind w:left="360" w:hanging="360"/>
      </w:pPr>
    </w:p>
    <w:p w14:paraId="01B9A7B5" w14:textId="77777777" w:rsidR="006311EE" w:rsidRDefault="006311EE" w:rsidP="006311EE">
      <w:pPr>
        <w:pStyle w:val="Heading1"/>
        <w:numPr>
          <w:ilvl w:val="0"/>
          <w:numId w:val="0"/>
        </w:numPr>
        <w:ind w:left="360" w:hanging="360"/>
      </w:pPr>
      <w:r>
        <w:t>C</w:t>
      </w:r>
    </w:p>
    <w:p w14:paraId="4A637A2F" w14:textId="77777777" w:rsidR="006311EE" w:rsidRDefault="006311EE" w:rsidP="006311EE">
      <w:pPr>
        <w:pStyle w:val="Heading1"/>
        <w:numPr>
          <w:ilvl w:val="0"/>
          <w:numId w:val="0"/>
        </w:numPr>
        <w:ind w:left="360" w:hanging="360"/>
      </w:pPr>
      <w:r>
        <w:t>D</w:t>
      </w:r>
    </w:p>
    <w:p w14:paraId="7F8CB69B" w14:textId="77777777" w:rsidR="006311EE" w:rsidRDefault="006311EE" w:rsidP="006311EE">
      <w:pPr>
        <w:pStyle w:val="NormalWeb"/>
        <w:shd w:val="clear" w:color="auto" w:fill="FFFFFF"/>
        <w:spacing w:before="150" w:beforeAutospacing="0" w:after="0" w:afterAutospacing="0" w:line="321" w:lineRule="atLeast"/>
        <w:rPr>
          <w:rFonts w:ascii="Arial" w:hAnsi="Arial" w:cs="Arial"/>
          <w:color w:val="333333"/>
          <w:sz w:val="23"/>
          <w:szCs w:val="23"/>
        </w:rPr>
      </w:pPr>
      <w:r>
        <w:rPr>
          <w:rStyle w:val="Strong"/>
          <w:rFonts w:ascii="Arial" w:hAnsi="Arial" w:cs="Arial"/>
          <w:color w:val="333333"/>
          <w:sz w:val="23"/>
          <w:szCs w:val="23"/>
        </w:rPr>
        <w:t>data source</w:t>
      </w:r>
    </w:p>
    <w:p w14:paraId="0DE8FF92" w14:textId="13B65DB2" w:rsidR="006311EE" w:rsidRPr="0014384B" w:rsidRDefault="006311EE" w:rsidP="0014384B">
      <w:pPr>
        <w:pStyle w:val="NormalWeb"/>
        <w:shd w:val="clear" w:color="auto" w:fill="FFFFFF"/>
        <w:spacing w:before="150" w:beforeAutospacing="0" w:after="0" w:afterAutospacing="0" w:line="321" w:lineRule="atLeast"/>
        <w:ind w:left="450"/>
        <w:rPr>
          <w:rFonts w:ascii="Arial" w:hAnsi="Arial" w:cs="Arial"/>
          <w:color w:val="333333"/>
          <w:sz w:val="23"/>
          <w:szCs w:val="23"/>
        </w:rPr>
      </w:pPr>
      <w:r>
        <w:rPr>
          <w:rFonts w:ascii="Arial" w:hAnsi="Arial" w:cs="Arial"/>
          <w:color w:val="333333"/>
          <w:sz w:val="23"/>
          <w:szCs w:val="23"/>
        </w:rPr>
        <w:t>A data source connects with specific database or other back-end system using a connector.  </w:t>
      </w:r>
    </w:p>
    <w:p w14:paraId="65533617" w14:textId="77777777" w:rsidR="006311EE" w:rsidRDefault="006311EE" w:rsidP="006311EE">
      <w:pPr>
        <w:pStyle w:val="Heading1"/>
        <w:numPr>
          <w:ilvl w:val="0"/>
          <w:numId w:val="0"/>
        </w:numPr>
        <w:ind w:left="360" w:hanging="360"/>
      </w:pPr>
      <w:r>
        <w:t>E</w:t>
      </w:r>
    </w:p>
    <w:p w14:paraId="444EF91B" w14:textId="77777777" w:rsidR="006311EE" w:rsidRDefault="006311EE" w:rsidP="006311EE">
      <w:pPr>
        <w:pStyle w:val="Heading1"/>
        <w:numPr>
          <w:ilvl w:val="0"/>
          <w:numId w:val="0"/>
        </w:numPr>
        <w:ind w:left="360" w:hanging="360"/>
      </w:pPr>
      <w:r>
        <w:t>F</w:t>
      </w:r>
    </w:p>
    <w:p w14:paraId="24B7581A" w14:textId="77777777" w:rsidR="006311EE" w:rsidRDefault="006311EE" w:rsidP="006311EE">
      <w:pPr>
        <w:pStyle w:val="Heading1"/>
        <w:numPr>
          <w:ilvl w:val="0"/>
          <w:numId w:val="0"/>
        </w:numPr>
        <w:ind w:left="360" w:hanging="360"/>
      </w:pPr>
      <w:r>
        <w:t>G</w:t>
      </w:r>
    </w:p>
    <w:p w14:paraId="28BBA860" w14:textId="77777777" w:rsidR="006311EE" w:rsidRDefault="006311EE" w:rsidP="006311EE">
      <w:pPr>
        <w:pStyle w:val="Heading1"/>
        <w:numPr>
          <w:ilvl w:val="0"/>
          <w:numId w:val="0"/>
        </w:numPr>
        <w:ind w:left="360" w:hanging="360"/>
      </w:pPr>
      <w:r>
        <w:t>H</w:t>
      </w:r>
    </w:p>
    <w:p w14:paraId="423736ED" w14:textId="77777777" w:rsidR="006311EE" w:rsidRDefault="006311EE" w:rsidP="006311EE">
      <w:pPr>
        <w:pStyle w:val="Heading1"/>
        <w:numPr>
          <w:ilvl w:val="0"/>
          <w:numId w:val="0"/>
        </w:numPr>
        <w:ind w:left="360" w:hanging="360"/>
      </w:pPr>
      <w:r>
        <w:t>I</w:t>
      </w:r>
    </w:p>
    <w:p w14:paraId="5B4309F2" w14:textId="77777777" w:rsidR="006311EE" w:rsidRDefault="006311EE" w:rsidP="006311EE">
      <w:pPr>
        <w:pStyle w:val="Heading1"/>
        <w:numPr>
          <w:ilvl w:val="0"/>
          <w:numId w:val="0"/>
        </w:numPr>
        <w:ind w:left="360" w:hanging="360"/>
      </w:pPr>
      <w:r>
        <w:lastRenderedPageBreak/>
        <w:t>J</w:t>
      </w:r>
    </w:p>
    <w:p w14:paraId="35E17FAD" w14:textId="77777777" w:rsidR="006311EE" w:rsidRDefault="006311EE" w:rsidP="006311EE">
      <w:pPr>
        <w:pStyle w:val="Heading1"/>
        <w:numPr>
          <w:ilvl w:val="0"/>
          <w:numId w:val="0"/>
        </w:numPr>
        <w:ind w:left="360" w:hanging="360"/>
      </w:pPr>
      <w:r>
        <w:t>K</w:t>
      </w:r>
    </w:p>
    <w:p w14:paraId="26EBE5DE" w14:textId="77777777" w:rsidR="006311EE" w:rsidRDefault="006311EE" w:rsidP="006311EE">
      <w:pPr>
        <w:pStyle w:val="Heading1"/>
        <w:numPr>
          <w:ilvl w:val="0"/>
          <w:numId w:val="0"/>
        </w:numPr>
        <w:ind w:left="360" w:hanging="360"/>
      </w:pPr>
      <w:r>
        <w:t>L</w:t>
      </w:r>
    </w:p>
    <w:p w14:paraId="42DE3D35" w14:textId="77777777" w:rsidR="006311EE" w:rsidRDefault="006311EE" w:rsidP="006311EE">
      <w:pPr>
        <w:pStyle w:val="Heading1"/>
        <w:numPr>
          <w:ilvl w:val="0"/>
          <w:numId w:val="0"/>
        </w:numPr>
        <w:ind w:left="360" w:hanging="360"/>
      </w:pPr>
      <w:r>
        <w:t>M</w:t>
      </w:r>
    </w:p>
    <w:p w14:paraId="62DEDFA3" w14:textId="77777777" w:rsidR="006311EE" w:rsidRDefault="006311EE" w:rsidP="006311EE">
      <w:pPr>
        <w:pStyle w:val="Heading1"/>
        <w:numPr>
          <w:ilvl w:val="0"/>
          <w:numId w:val="0"/>
        </w:numPr>
        <w:ind w:left="360" w:hanging="360"/>
      </w:pPr>
      <w:r>
        <w:t>N</w:t>
      </w:r>
    </w:p>
    <w:p w14:paraId="1B3651B3" w14:textId="77777777" w:rsidR="006311EE" w:rsidRDefault="006311EE" w:rsidP="006311EE">
      <w:pPr>
        <w:pStyle w:val="Heading1"/>
        <w:numPr>
          <w:ilvl w:val="0"/>
          <w:numId w:val="0"/>
        </w:numPr>
        <w:ind w:left="360" w:hanging="360"/>
      </w:pPr>
      <w:r>
        <w:t>O</w:t>
      </w:r>
    </w:p>
    <w:p w14:paraId="26F86B35" w14:textId="5A0AEC13" w:rsidR="006311EE" w:rsidRDefault="006311EE" w:rsidP="006311EE">
      <w:pPr>
        <w:pStyle w:val="Heading1"/>
        <w:numPr>
          <w:ilvl w:val="0"/>
          <w:numId w:val="0"/>
        </w:numPr>
        <w:ind w:left="360" w:hanging="360"/>
      </w:pPr>
      <w:r>
        <w:t>P</w:t>
      </w:r>
    </w:p>
    <w:p w14:paraId="233597BD" w14:textId="1CDB8C65" w:rsidR="006311EE" w:rsidRDefault="006311EE" w:rsidP="006311EE">
      <w:pPr>
        <w:pStyle w:val="Heading1"/>
        <w:numPr>
          <w:ilvl w:val="0"/>
          <w:numId w:val="0"/>
        </w:numPr>
        <w:ind w:left="360" w:hanging="360"/>
      </w:pPr>
      <w:r>
        <w:t>Q</w:t>
      </w:r>
    </w:p>
    <w:p w14:paraId="700F7A81" w14:textId="4968E504" w:rsidR="006311EE" w:rsidRDefault="006311EE" w:rsidP="006311EE">
      <w:pPr>
        <w:pStyle w:val="Heading1"/>
        <w:numPr>
          <w:ilvl w:val="0"/>
          <w:numId w:val="0"/>
        </w:numPr>
        <w:ind w:left="360" w:hanging="360"/>
      </w:pPr>
      <w:r>
        <w:t>R</w:t>
      </w:r>
    </w:p>
    <w:p w14:paraId="2DA5B6F7" w14:textId="5E205B6A" w:rsidR="006311EE" w:rsidRDefault="006311EE" w:rsidP="006311EE">
      <w:pPr>
        <w:pStyle w:val="Heading1"/>
        <w:numPr>
          <w:ilvl w:val="0"/>
          <w:numId w:val="0"/>
        </w:numPr>
        <w:ind w:left="360" w:hanging="360"/>
      </w:pPr>
      <w:r>
        <w:t>S</w:t>
      </w:r>
    </w:p>
    <w:p w14:paraId="5826A8A3" w14:textId="6C6434D3" w:rsidR="006311EE" w:rsidRDefault="006311EE" w:rsidP="006311EE">
      <w:pPr>
        <w:pStyle w:val="Heading1"/>
        <w:numPr>
          <w:ilvl w:val="0"/>
          <w:numId w:val="0"/>
        </w:numPr>
        <w:ind w:left="360" w:hanging="360"/>
      </w:pPr>
      <w:r>
        <w:t>T</w:t>
      </w:r>
    </w:p>
    <w:p w14:paraId="1A5FE86C" w14:textId="76EE4B15" w:rsidR="006311EE" w:rsidRDefault="006311EE" w:rsidP="006311EE">
      <w:pPr>
        <w:pStyle w:val="Heading1"/>
        <w:numPr>
          <w:ilvl w:val="0"/>
          <w:numId w:val="0"/>
        </w:numPr>
        <w:ind w:left="360" w:hanging="360"/>
      </w:pPr>
      <w:r>
        <w:t>U</w:t>
      </w:r>
    </w:p>
    <w:p w14:paraId="5B4B6854" w14:textId="1A2263FE" w:rsidR="006311EE" w:rsidRDefault="006311EE" w:rsidP="006311EE">
      <w:pPr>
        <w:pStyle w:val="Heading1"/>
        <w:numPr>
          <w:ilvl w:val="0"/>
          <w:numId w:val="0"/>
        </w:numPr>
        <w:ind w:left="360" w:hanging="360"/>
      </w:pPr>
      <w:r>
        <w:t>V</w:t>
      </w:r>
    </w:p>
    <w:p w14:paraId="2EC36C66" w14:textId="4B6F403D" w:rsidR="006311EE" w:rsidRDefault="006311EE" w:rsidP="006311EE">
      <w:pPr>
        <w:pStyle w:val="Heading1"/>
        <w:numPr>
          <w:ilvl w:val="0"/>
          <w:numId w:val="0"/>
        </w:numPr>
        <w:ind w:left="360" w:hanging="360"/>
      </w:pPr>
      <w:r>
        <w:t>W</w:t>
      </w:r>
    </w:p>
    <w:p w14:paraId="3462C012" w14:textId="546B1FBF" w:rsidR="006311EE" w:rsidRDefault="006311EE" w:rsidP="006311EE">
      <w:pPr>
        <w:pStyle w:val="Heading1"/>
        <w:numPr>
          <w:ilvl w:val="0"/>
          <w:numId w:val="0"/>
        </w:numPr>
        <w:ind w:left="360" w:hanging="360"/>
      </w:pPr>
      <w:r>
        <w:lastRenderedPageBreak/>
        <w:t>X</w:t>
      </w:r>
    </w:p>
    <w:p w14:paraId="06004BDD" w14:textId="20C4671D" w:rsidR="006311EE" w:rsidRDefault="006311EE" w:rsidP="006311EE">
      <w:pPr>
        <w:pStyle w:val="Heading1"/>
        <w:numPr>
          <w:ilvl w:val="0"/>
          <w:numId w:val="0"/>
        </w:numPr>
        <w:ind w:left="360" w:hanging="360"/>
      </w:pPr>
      <w:r>
        <w:t>Y</w:t>
      </w:r>
    </w:p>
    <w:p w14:paraId="4EFFF9BF" w14:textId="47DA7D5A" w:rsidR="003D1695" w:rsidRDefault="006311EE" w:rsidP="00CB111B">
      <w:pPr>
        <w:pStyle w:val="Heading1"/>
        <w:numPr>
          <w:ilvl w:val="0"/>
          <w:numId w:val="0"/>
        </w:numPr>
        <w:ind w:left="360" w:hanging="360"/>
      </w:pPr>
      <w:r>
        <w:t>Z</w:t>
      </w:r>
    </w:p>
    <w:p w14:paraId="295F47DD" w14:textId="77777777" w:rsidR="006311EE" w:rsidRDefault="006311EE" w:rsidP="006311EE">
      <w:pPr>
        <w:pStyle w:val="Heading1"/>
        <w:numPr>
          <w:ilvl w:val="0"/>
          <w:numId w:val="0"/>
        </w:numPr>
        <w:ind w:left="360"/>
      </w:pPr>
    </w:p>
    <w:p w14:paraId="13D06E1F" w14:textId="77777777" w:rsidR="006311EE" w:rsidRDefault="006311EE" w:rsidP="006311EE">
      <w:pPr>
        <w:pStyle w:val="Heading1"/>
        <w:numPr>
          <w:ilvl w:val="0"/>
          <w:numId w:val="0"/>
        </w:numPr>
        <w:ind w:left="360"/>
      </w:pPr>
    </w:p>
    <w:p w14:paraId="20AE7E39" w14:textId="74D19EE3" w:rsidR="00347850" w:rsidRDefault="00347850" w:rsidP="006311EE"/>
    <w:sectPr w:rsidR="00347850">
      <w:footerReference w:type="default" r:id="rId18"/>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0B4E09" w14:textId="77777777" w:rsidR="00F752D4" w:rsidRDefault="00F752D4">
      <w:r>
        <w:separator/>
      </w:r>
    </w:p>
    <w:p w14:paraId="71BDA79A" w14:textId="77777777" w:rsidR="00F752D4" w:rsidRDefault="00F752D4"/>
  </w:endnote>
  <w:endnote w:type="continuationSeparator" w:id="0">
    <w:p w14:paraId="3BB5396F" w14:textId="77777777" w:rsidR="00F752D4" w:rsidRDefault="00F752D4">
      <w:r>
        <w:continuationSeparator/>
      </w:r>
    </w:p>
    <w:p w14:paraId="32692B8B" w14:textId="77777777" w:rsidR="00F752D4" w:rsidRDefault="00F752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맑은 고딕">
    <w:charset w:val="81"/>
    <w:family w:val="auto"/>
    <w:pitch w:val="variable"/>
    <w:sig w:usb0="9000002F" w:usb1="29D77CFB" w:usb2="00000012" w:usb3="00000000" w:csb0="0008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A5BA8" w14:textId="77777777" w:rsidR="00C446E9" w:rsidRDefault="00EF258B">
    <w:pPr>
      <w:pStyle w:val="Footer"/>
    </w:pPr>
    <w:r>
      <w:fldChar w:fldCharType="begin"/>
    </w:r>
    <w:r>
      <w:instrText xml:space="preserve"> PAGE   \* MERGEFORMAT </w:instrText>
    </w:r>
    <w:r>
      <w:fldChar w:fldCharType="separate"/>
    </w:r>
    <w:r w:rsidR="00BE5572">
      <w:rPr>
        <w:noProof/>
      </w:rPr>
      <w:t>8</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674235" w14:textId="77777777" w:rsidR="00F752D4" w:rsidRDefault="00F752D4">
      <w:r>
        <w:separator/>
      </w:r>
    </w:p>
    <w:p w14:paraId="0063DDAC" w14:textId="77777777" w:rsidR="00F752D4" w:rsidRDefault="00F752D4"/>
  </w:footnote>
  <w:footnote w:type="continuationSeparator" w:id="0">
    <w:p w14:paraId="1BCCB0DC" w14:textId="77777777" w:rsidR="00F752D4" w:rsidRDefault="00F752D4">
      <w:r>
        <w:continuationSeparator/>
      </w:r>
    </w:p>
    <w:p w14:paraId="16A9A5F2" w14:textId="77777777" w:rsidR="00F752D4" w:rsidRDefault="00F752D4"/>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FB0E3A"/>
    <w:multiLevelType w:val="multilevel"/>
    <w:tmpl w:val="D6E81BDE"/>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lowerRoman"/>
      <w:pStyle w:val="Heading3"/>
      <w:lvlText w:val="%3."/>
      <w:lvlJc w:val="righ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abstractNum w:abstractNumId="1">
    <w:nsid w:val="6DCB5E72"/>
    <w:multiLevelType w:val="hybridMultilevel"/>
    <w:tmpl w:val="16BC7076"/>
    <w:lvl w:ilvl="0" w:tplc="443C0604">
      <w:numFmt w:val="bullet"/>
      <w:lvlText w:val="-"/>
      <w:lvlJc w:val="left"/>
      <w:pPr>
        <w:ind w:left="1080" w:hanging="360"/>
      </w:pPr>
      <w:rPr>
        <w:rFonts w:ascii="Cambria" w:eastAsiaTheme="majorEastAsia" w:hAnsi="Cambria"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0"/>
  </w:num>
  <w:num w:numId="4">
    <w:abstractNumId w:val="0"/>
  </w:num>
  <w:num w:numId="5">
    <w:abstractNumId w:val="0"/>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850"/>
    <w:rsid w:val="00065E39"/>
    <w:rsid w:val="000F5B73"/>
    <w:rsid w:val="00114128"/>
    <w:rsid w:val="0014384B"/>
    <w:rsid w:val="001657C7"/>
    <w:rsid w:val="001D591A"/>
    <w:rsid w:val="001E596A"/>
    <w:rsid w:val="0028303A"/>
    <w:rsid w:val="00347850"/>
    <w:rsid w:val="003D1695"/>
    <w:rsid w:val="00423FBC"/>
    <w:rsid w:val="004D0785"/>
    <w:rsid w:val="005F650D"/>
    <w:rsid w:val="006311EE"/>
    <w:rsid w:val="0063293F"/>
    <w:rsid w:val="007570B5"/>
    <w:rsid w:val="00767489"/>
    <w:rsid w:val="00777A03"/>
    <w:rsid w:val="00A76AE0"/>
    <w:rsid w:val="00A955B2"/>
    <w:rsid w:val="00AB2349"/>
    <w:rsid w:val="00AC7E9A"/>
    <w:rsid w:val="00B52E62"/>
    <w:rsid w:val="00BB23AB"/>
    <w:rsid w:val="00BC4432"/>
    <w:rsid w:val="00BE5572"/>
    <w:rsid w:val="00C23CDA"/>
    <w:rsid w:val="00C446E9"/>
    <w:rsid w:val="00C57124"/>
    <w:rsid w:val="00C61B72"/>
    <w:rsid w:val="00CB111B"/>
    <w:rsid w:val="00D329F4"/>
    <w:rsid w:val="00E33D16"/>
    <w:rsid w:val="00E65E6E"/>
    <w:rsid w:val="00EF258B"/>
    <w:rsid w:val="00F05226"/>
    <w:rsid w:val="00F44CA3"/>
    <w:rsid w:val="00F6745E"/>
    <w:rsid w:val="00F71EAD"/>
    <w:rsid w:val="00F752D4"/>
    <w:rsid w:val="00F8503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8F87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11EE"/>
    <w:pPr>
      <w:spacing w:after="0" w:line="240" w:lineRule="auto"/>
      <w:ind w:left="0"/>
    </w:pPr>
    <w:rPr>
      <w:rFonts w:ascii="Times New Roman" w:hAnsi="Times New Roman" w:cs="Times New Roman"/>
      <w:color w:val="auto"/>
      <w:sz w:val="24"/>
      <w:szCs w:val="24"/>
      <w:lang w:eastAsia="ko-KR"/>
    </w:rPr>
  </w:style>
  <w:style w:type="paragraph" w:styleId="Heading1">
    <w:name w:val="heading 1"/>
    <w:basedOn w:val="Normal"/>
    <w:link w:val="Heading1Char"/>
    <w:uiPriority w:val="9"/>
    <w:qFormat/>
    <w:pPr>
      <w:numPr>
        <w:numId w:val="1"/>
      </w:numPr>
      <w:spacing w:before="600" w:after="60" w:line="288" w:lineRule="auto"/>
      <w:outlineLvl w:val="0"/>
    </w:pPr>
    <w:rPr>
      <w:rFonts w:asciiTheme="majorHAnsi" w:hAnsiTheme="majorHAnsi" w:cstheme="minorBidi"/>
      <w:caps/>
      <w:color w:val="2E2E2E" w:themeColor="accent2"/>
      <w:spacing w:val="14"/>
      <w:sz w:val="26"/>
      <w:szCs w:val="26"/>
      <w:lang w:eastAsia="ja-JP"/>
    </w:rPr>
  </w:style>
  <w:style w:type="paragraph" w:styleId="Heading2">
    <w:name w:val="heading 2"/>
    <w:basedOn w:val="Normal"/>
    <w:link w:val="Heading2Char"/>
    <w:uiPriority w:val="9"/>
    <w:unhideWhenUsed/>
    <w:qFormat/>
    <w:pPr>
      <w:numPr>
        <w:ilvl w:val="1"/>
        <w:numId w:val="1"/>
      </w:numPr>
      <w:spacing w:before="40" w:after="120" w:line="288" w:lineRule="auto"/>
      <w:outlineLvl w:val="1"/>
    </w:pPr>
    <w:rPr>
      <w:rFonts w:asciiTheme="majorHAnsi" w:eastAsiaTheme="majorEastAsia" w:hAnsiTheme="majorHAnsi" w:cstheme="majorBidi"/>
      <w:color w:val="2E2E2E" w:themeColor="accent2"/>
      <w:sz w:val="22"/>
      <w:szCs w:val="26"/>
      <w:lang w:eastAsia="ja-JP"/>
    </w:rPr>
  </w:style>
  <w:style w:type="paragraph" w:styleId="Heading3">
    <w:name w:val="heading 3"/>
    <w:basedOn w:val="Normal"/>
    <w:link w:val="Heading3Char"/>
    <w:uiPriority w:val="9"/>
    <w:unhideWhenUsed/>
    <w:qFormat/>
    <w:pPr>
      <w:numPr>
        <w:ilvl w:val="2"/>
        <w:numId w:val="1"/>
      </w:numPr>
      <w:spacing w:before="40" w:line="288" w:lineRule="auto"/>
      <w:outlineLvl w:val="2"/>
    </w:pPr>
    <w:rPr>
      <w:rFonts w:asciiTheme="majorHAnsi" w:eastAsiaTheme="majorEastAsia" w:hAnsiTheme="majorHAnsi" w:cstheme="majorBidi"/>
      <w:color w:val="707070" w:themeColor="accent1"/>
      <w:sz w:val="22"/>
      <w:lang w:eastAsia="ja-JP"/>
    </w:rPr>
  </w:style>
  <w:style w:type="paragraph" w:styleId="Heading4">
    <w:name w:val="heading 4"/>
    <w:basedOn w:val="Normal"/>
    <w:link w:val="Heading4Char"/>
    <w:uiPriority w:val="9"/>
    <w:unhideWhenUsed/>
    <w:qFormat/>
    <w:pPr>
      <w:numPr>
        <w:ilvl w:val="3"/>
        <w:numId w:val="1"/>
      </w:numPr>
      <w:spacing w:before="40" w:line="288" w:lineRule="auto"/>
      <w:outlineLvl w:val="3"/>
    </w:pPr>
    <w:rPr>
      <w:rFonts w:asciiTheme="majorHAnsi" w:eastAsiaTheme="majorEastAsia" w:hAnsiTheme="majorHAnsi" w:cstheme="majorBidi"/>
      <w:i/>
      <w:iCs/>
      <w:color w:val="707070" w:themeColor="accent1"/>
      <w:spacing w:val="6"/>
      <w:sz w:val="22"/>
      <w:szCs w:val="22"/>
      <w:lang w:eastAsia="ja-JP"/>
    </w:rPr>
  </w:style>
  <w:style w:type="paragraph" w:styleId="Heading5">
    <w:name w:val="heading 5"/>
    <w:basedOn w:val="Normal"/>
    <w:link w:val="Heading5Char"/>
    <w:uiPriority w:val="9"/>
    <w:semiHidden/>
    <w:unhideWhenUsed/>
    <w:qFormat/>
    <w:pPr>
      <w:numPr>
        <w:ilvl w:val="4"/>
        <w:numId w:val="1"/>
      </w:numPr>
      <w:spacing w:before="4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numPr>
        <w:ilvl w:val="5"/>
        <w:numId w:val="1"/>
      </w:numPr>
      <w:spacing w:before="4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numPr>
        <w:ilvl w:val="6"/>
        <w:numId w:val="1"/>
      </w:numPr>
      <w:spacing w:before="4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
      </w:numPr>
      <w:spacing w:before="4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
      </w:numPr>
      <w:spacing w:before="4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ind w:left="360"/>
    </w:pPr>
    <w:rPr>
      <w:rFonts w:asciiTheme="minorHAnsi" w:hAnsiTheme="minorHAnsi" w:cstheme="minorBidi"/>
      <w:color w:val="707070" w:themeColor="accent1"/>
      <w:sz w:val="22"/>
      <w:szCs w:val="22"/>
      <w:lang w:eastAsia="ja-JP"/>
    </w:r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ind w:left="360"/>
    </w:pPr>
    <w:rPr>
      <w:rFonts w:asciiTheme="minorHAnsi" w:hAnsiTheme="minorHAnsi" w:cstheme="minorBidi"/>
      <w:color w:val="707070" w:themeColor="accent1"/>
      <w:sz w:val="22"/>
      <w:szCs w:val="22"/>
      <w:lang w:eastAsia="ja-JP"/>
    </w:r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ind w:left="360"/>
    </w:pPr>
    <w:rPr>
      <w:rFonts w:asciiTheme="minorHAnsi" w:hAnsiTheme="minorHAnsi" w:cstheme="minorBidi"/>
      <w:i/>
      <w:iCs/>
      <w:color w:val="707070" w:themeColor="accent1"/>
      <w:sz w:val="20"/>
      <w:szCs w:val="18"/>
      <w:lang w:eastAsia="ja-JP"/>
    </w:rPr>
  </w:style>
  <w:style w:type="paragraph" w:styleId="Title">
    <w:name w:val="Title"/>
    <w:basedOn w:val="Normal"/>
    <w:link w:val="TitleChar"/>
    <w:uiPriority w:val="2"/>
    <w:unhideWhenUsed/>
    <w:qFormat/>
    <w:pPr>
      <w:pBdr>
        <w:left w:val="single" w:sz="48" w:space="10" w:color="000000" w:themeColor="text1"/>
      </w:pBdr>
      <w:spacing w:before="240" w:line="288" w:lineRule="auto"/>
      <w:contextualSpacing/>
    </w:pPr>
    <w:rPr>
      <w:rFonts w:asciiTheme="majorHAnsi" w:eastAsiaTheme="majorEastAsia" w:hAnsiTheme="majorHAnsi" w:cstheme="majorBidi"/>
      <w:caps/>
      <w:color w:val="2E2E2E" w:themeColor="accent2"/>
      <w:spacing w:val="6"/>
      <w:sz w:val="54"/>
      <w:szCs w:val="56"/>
      <w:lang w:eastAsia="ja-JP"/>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i/>
      <w:spacing w:val="15"/>
      <w:sz w:val="32"/>
    </w:rPr>
  </w:style>
  <w:style w:type="paragraph" w:styleId="Date">
    <w:name w:val="Date"/>
    <w:basedOn w:val="Normal"/>
    <w:next w:val="Title"/>
    <w:link w:val="DateChar"/>
    <w:uiPriority w:val="2"/>
    <w:qFormat/>
    <w:pPr>
      <w:spacing w:after="360" w:line="288" w:lineRule="auto"/>
    </w:pPr>
    <w:rPr>
      <w:rFonts w:asciiTheme="minorHAnsi" w:hAnsiTheme="minorHAnsi" w:cstheme="minorBidi"/>
      <w:color w:val="707070" w:themeColor="accent1"/>
      <w:sz w:val="28"/>
      <w:szCs w:val="22"/>
      <w:lang w:eastAsia="ja-JP"/>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table" w:customStyle="1" w:styleId="TableGrid1">
    <w:name w:val="Table Grid1"/>
    <w:basedOn w:val="TableNormal"/>
    <w:next w:val="TableGrid"/>
    <w:uiPriority w:val="39"/>
    <w:rsid w:val="00F85034"/>
    <w:pPr>
      <w:spacing w:after="0" w:line="240" w:lineRule="auto"/>
      <w:ind w:left="0"/>
    </w:pPr>
    <w:rPr>
      <w:rFonts w:eastAsia="MS Mincho"/>
      <w:color w:val="auto"/>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F850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6311EE"/>
  </w:style>
  <w:style w:type="character" w:styleId="Hyperlink">
    <w:name w:val="Hyperlink"/>
    <w:basedOn w:val="DefaultParagraphFont"/>
    <w:uiPriority w:val="99"/>
    <w:unhideWhenUsed/>
    <w:rsid w:val="006311EE"/>
    <w:rPr>
      <w:color w:val="0000FF"/>
      <w:u w:val="single"/>
    </w:rPr>
  </w:style>
  <w:style w:type="paragraph" w:styleId="NormalWeb">
    <w:name w:val="Normal (Web)"/>
    <w:basedOn w:val="Normal"/>
    <w:uiPriority w:val="99"/>
    <w:unhideWhenUsed/>
    <w:rsid w:val="006311E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726151">
      <w:bodyDiv w:val="1"/>
      <w:marLeft w:val="0"/>
      <w:marRight w:val="0"/>
      <w:marTop w:val="0"/>
      <w:marBottom w:val="0"/>
      <w:divBdr>
        <w:top w:val="none" w:sz="0" w:space="0" w:color="auto"/>
        <w:left w:val="none" w:sz="0" w:space="0" w:color="auto"/>
        <w:bottom w:val="none" w:sz="0" w:space="0" w:color="auto"/>
        <w:right w:val="none" w:sz="0" w:space="0" w:color="auto"/>
      </w:divBdr>
    </w:div>
    <w:div w:id="614293097">
      <w:bodyDiv w:val="1"/>
      <w:marLeft w:val="0"/>
      <w:marRight w:val="0"/>
      <w:marTop w:val="0"/>
      <w:marBottom w:val="0"/>
      <w:divBdr>
        <w:top w:val="none" w:sz="0" w:space="0" w:color="auto"/>
        <w:left w:val="none" w:sz="0" w:space="0" w:color="auto"/>
        <w:bottom w:val="none" w:sz="0" w:space="0" w:color="auto"/>
        <w:right w:val="none" w:sz="0" w:space="0" w:color="auto"/>
      </w:divBdr>
    </w:div>
    <w:div w:id="663512189">
      <w:bodyDiv w:val="1"/>
      <w:marLeft w:val="0"/>
      <w:marRight w:val="0"/>
      <w:marTop w:val="0"/>
      <w:marBottom w:val="0"/>
      <w:divBdr>
        <w:top w:val="none" w:sz="0" w:space="0" w:color="auto"/>
        <w:left w:val="none" w:sz="0" w:space="0" w:color="auto"/>
        <w:bottom w:val="none" w:sz="0" w:space="0" w:color="auto"/>
        <w:right w:val="none" w:sz="0" w:space="0" w:color="auto"/>
      </w:divBdr>
    </w:div>
    <w:div w:id="983006828">
      <w:bodyDiv w:val="1"/>
      <w:marLeft w:val="0"/>
      <w:marRight w:val="0"/>
      <w:marTop w:val="0"/>
      <w:marBottom w:val="0"/>
      <w:divBdr>
        <w:top w:val="none" w:sz="0" w:space="0" w:color="auto"/>
        <w:left w:val="none" w:sz="0" w:space="0" w:color="auto"/>
        <w:bottom w:val="none" w:sz="0" w:space="0" w:color="auto"/>
        <w:right w:val="none" w:sz="0" w:space="0" w:color="auto"/>
      </w:divBdr>
    </w:div>
    <w:div w:id="1373921702">
      <w:bodyDiv w:val="1"/>
      <w:marLeft w:val="0"/>
      <w:marRight w:val="0"/>
      <w:marTop w:val="0"/>
      <w:marBottom w:val="0"/>
      <w:divBdr>
        <w:top w:val="none" w:sz="0" w:space="0" w:color="auto"/>
        <w:left w:val="none" w:sz="0" w:space="0" w:color="auto"/>
        <w:bottom w:val="none" w:sz="0" w:space="0" w:color="auto"/>
        <w:right w:val="none" w:sz="0" w:space="0" w:color="auto"/>
      </w:divBdr>
    </w:div>
    <w:div w:id="1405570475">
      <w:bodyDiv w:val="1"/>
      <w:marLeft w:val="0"/>
      <w:marRight w:val="0"/>
      <w:marTop w:val="0"/>
      <w:marBottom w:val="0"/>
      <w:divBdr>
        <w:top w:val="none" w:sz="0" w:space="0" w:color="auto"/>
        <w:left w:val="none" w:sz="0" w:space="0" w:color="auto"/>
        <w:bottom w:val="none" w:sz="0" w:space="0" w:color="auto"/>
        <w:right w:val="none" w:sz="0" w:space="0" w:color="auto"/>
      </w:divBdr>
    </w:div>
    <w:div w:id="1455829960">
      <w:bodyDiv w:val="1"/>
      <w:marLeft w:val="0"/>
      <w:marRight w:val="0"/>
      <w:marTop w:val="0"/>
      <w:marBottom w:val="0"/>
      <w:divBdr>
        <w:top w:val="none" w:sz="0" w:space="0" w:color="auto"/>
        <w:left w:val="none" w:sz="0" w:space="0" w:color="auto"/>
        <w:bottom w:val="none" w:sz="0" w:space="0" w:color="auto"/>
        <w:right w:val="none" w:sz="0" w:space="0" w:color="auto"/>
      </w:divBdr>
    </w:div>
    <w:div w:id="1816602948">
      <w:bodyDiv w:val="1"/>
      <w:marLeft w:val="0"/>
      <w:marRight w:val="0"/>
      <w:marTop w:val="0"/>
      <w:marBottom w:val="0"/>
      <w:divBdr>
        <w:top w:val="none" w:sz="0" w:space="0" w:color="auto"/>
        <w:left w:val="none" w:sz="0" w:space="0" w:color="auto"/>
        <w:bottom w:val="none" w:sz="0" w:space="0" w:color="auto"/>
        <w:right w:val="none" w:sz="0" w:space="0" w:color="auto"/>
      </w:divBdr>
    </w:div>
    <w:div w:id="1968270259">
      <w:bodyDiv w:val="1"/>
      <w:marLeft w:val="0"/>
      <w:marRight w:val="0"/>
      <w:marTop w:val="0"/>
      <w:marBottom w:val="0"/>
      <w:divBdr>
        <w:top w:val="none" w:sz="0" w:space="0" w:color="auto"/>
        <w:left w:val="none" w:sz="0" w:space="0" w:color="auto"/>
        <w:bottom w:val="none" w:sz="0" w:space="0" w:color="auto"/>
        <w:right w:val="none" w:sz="0" w:space="0" w:color="auto"/>
      </w:divBdr>
    </w:div>
    <w:div w:id="2007397199">
      <w:bodyDiv w:val="1"/>
      <w:marLeft w:val="0"/>
      <w:marRight w:val="0"/>
      <w:marTop w:val="0"/>
      <w:marBottom w:val="0"/>
      <w:divBdr>
        <w:top w:val="none" w:sz="0" w:space="0" w:color="auto"/>
        <w:left w:val="none" w:sz="0" w:space="0" w:color="auto"/>
        <w:bottom w:val="none" w:sz="0" w:space="0" w:color="auto"/>
        <w:right w:val="none" w:sz="0" w:space="0" w:color="auto"/>
      </w:divBdr>
    </w:div>
    <w:div w:id="2110880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tiff"/><Relationship Id="rId11" Type="http://schemas.openxmlformats.org/officeDocument/2006/relationships/image" Target="media/image5.png"/><Relationship Id="rId12" Type="http://schemas.openxmlformats.org/officeDocument/2006/relationships/hyperlink" Target="http://loopback.io/" TargetMode="External"/><Relationship Id="rId13" Type="http://schemas.openxmlformats.org/officeDocument/2006/relationships/hyperlink" Target="https://github.com/rmtheis/android-ocr" TargetMode="External"/><Relationship Id="rId14" Type="http://schemas.openxmlformats.org/officeDocument/2006/relationships/hyperlink" Target="https://loopback.io/" TargetMode="External"/><Relationship Id="rId15" Type="http://schemas.openxmlformats.org/officeDocument/2006/relationships/hyperlink" Target="http://www.erudika.com/blog/2015/10/21/backend-frameworks-usergrid-loopback-para-baasbox-deployd-telepat/" TargetMode="External"/><Relationship Id="rId16" Type="http://schemas.openxmlformats.org/officeDocument/2006/relationships/hyperlink" Target="http://www.restapitutorial.com/lessons/whatisrest.html" TargetMode="External"/><Relationship Id="rId17" Type="http://schemas.openxmlformats.org/officeDocument/2006/relationships/hyperlink" Target="https://docs.strongloop.com/display/LB/Authentication%2C+authorization%2C+and+permissions" TargetMode="Externa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infomat/Library/Containers/com.microsoft.Word/Data/Library/Caches/TM10002082/Create%20an%20Outline.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Create an Outline.dotx</Template>
  <TotalTime>174</TotalTime>
  <Pages>13</Pages>
  <Words>1179</Words>
  <Characters>6722</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CHANGHO CHOI</dc:creator>
  <cp:keywords/>
  <dc:description/>
  <cp:lastModifiedBy>CHANGHO CHOI</cp:lastModifiedBy>
  <cp:revision>12</cp:revision>
  <dcterms:created xsi:type="dcterms:W3CDTF">2016-07-15T12:26:00Z</dcterms:created>
  <dcterms:modified xsi:type="dcterms:W3CDTF">2016-07-18T19:57:00Z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