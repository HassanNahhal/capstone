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4210C" w14:textId="77777777" w:rsidR="00C446E9" w:rsidRDefault="00347850">
      <w:pPr>
        <w:pStyle w:val="Date"/>
      </w:pPr>
      <w:r>
        <w:t>August 2016</w:t>
      </w:r>
    </w:p>
    <w:p w14:paraId="18C4AA2B" w14:textId="66183438" w:rsidR="00C446E9" w:rsidRDefault="00347850">
      <w:pPr>
        <w:pStyle w:val="Title"/>
      </w:pPr>
      <w:r>
        <w:t xml:space="preserve">Receipt Keeper – Implementing Restful </w:t>
      </w:r>
      <w:r w:rsidR="00F71EAD">
        <w:t>API</w:t>
      </w:r>
      <w:r>
        <w:t xml:space="preserve"> using Loopback framework</w:t>
      </w:r>
    </w:p>
    <w:p w14:paraId="4BC1012C" w14:textId="77777777" w:rsidR="00C446E9" w:rsidRDefault="00347850">
      <w:pPr>
        <w:pStyle w:val="Heading1"/>
      </w:pPr>
      <w:r>
        <w:t>introduction</w:t>
      </w:r>
    </w:p>
    <w:p w14:paraId="4656CEC0" w14:textId="77777777" w:rsidR="00C446E9" w:rsidRDefault="00347850">
      <w:r>
        <w:t xml:space="preserve">Receipt Keeper is a </w:t>
      </w:r>
    </w:p>
    <w:p w14:paraId="0B466675" w14:textId="77777777" w:rsidR="00C446E9" w:rsidRDefault="00C57124">
      <w:pPr>
        <w:pStyle w:val="Heading2"/>
      </w:pPr>
      <w:r>
        <w:t>Challenges and objectives</w:t>
      </w:r>
    </w:p>
    <w:sdt>
      <w:sdtPr>
        <w:id w:val="2091661203"/>
        <w:placeholder>
          <w:docPart w:val="F8D29631816BC7449F740FF552F15966"/>
        </w:placeholder>
        <w:temporary/>
        <w:showingPlcHdr/>
        <w15:appearance w15:val="hidden"/>
      </w:sdtPr>
      <w:sdtEndPr/>
      <w:sdtContent>
        <w:p w14:paraId="26D54DA7" w14:textId="77777777" w:rsidR="00C446E9" w:rsidRDefault="00EF258B">
          <w:pPr>
            <w:pStyle w:val="Heading3"/>
          </w:pPr>
          <w:r>
            <w:t xml:space="preserve">To easily apply any text formatting you see in this outline with just a tap, on the Home tab of the ribbon, check out </w:t>
          </w:r>
          <w:r>
            <w:t>Styles.</w:t>
          </w:r>
        </w:p>
        <w:p w14:paraId="6010CD84" w14:textId="77777777" w:rsidR="00C446E9" w:rsidRDefault="00EF258B">
          <w:pPr>
            <w:pStyle w:val="Heading3"/>
          </w:pPr>
          <w:r>
            <w:t>For example, this paragraph uses Heading 3 style.</w:t>
          </w:r>
        </w:p>
      </w:sdtContent>
    </w:sdt>
    <w:p w14:paraId="7FA93696" w14:textId="77777777" w:rsidR="00C446E9" w:rsidRDefault="00347850">
      <w:pPr>
        <w:pStyle w:val="Heading1"/>
      </w:pPr>
      <w:r>
        <w:t>methodologies</w:t>
      </w:r>
    </w:p>
    <w:p w14:paraId="19A01F71" w14:textId="082B7A5A" w:rsidR="00C446E9" w:rsidRDefault="00C57124" w:rsidP="00C57124">
      <w:pPr>
        <w:pStyle w:val="Heading2"/>
      </w:pPr>
      <w:r>
        <w:t>Development Methodologies</w:t>
      </w:r>
      <w:r w:rsidR="00E33D16">
        <w:t xml:space="preserve"> &amp; Team Rules</w:t>
      </w:r>
    </w:p>
    <w:p w14:paraId="2EE2EAC6" w14:textId="77777777" w:rsidR="00C57124" w:rsidRDefault="00C57124" w:rsidP="00C57124">
      <w:pPr>
        <w:pStyle w:val="Heading2"/>
      </w:pPr>
      <w:r>
        <w:t>Source Control &amp; Change Management</w:t>
      </w:r>
    </w:p>
    <w:p w14:paraId="525574A9" w14:textId="77777777" w:rsidR="00C57124" w:rsidRDefault="00C57124" w:rsidP="00C57124">
      <w:pPr>
        <w:pStyle w:val="Heading3"/>
      </w:pPr>
      <w:r>
        <w:t>3 Github projects are created for managing document, web server &amp; app, android</w:t>
      </w:r>
    </w:p>
    <w:p w14:paraId="33696338" w14:textId="77777777" w:rsidR="00C57124" w:rsidRDefault="00C57124" w:rsidP="00C57124">
      <w:pPr>
        <w:pStyle w:val="Heading3"/>
      </w:pPr>
      <w:r>
        <w:t>Github: pull request for review</w:t>
      </w:r>
    </w:p>
    <w:p w14:paraId="6D101D6E" w14:textId="77777777" w:rsidR="00C57124" w:rsidRDefault="00C57124" w:rsidP="00C57124">
      <w:pPr>
        <w:pStyle w:val="Heading3"/>
      </w:pPr>
      <w:r>
        <w:t>Github Wiki: for sharing information &amp; minutes</w:t>
      </w:r>
    </w:p>
    <w:p w14:paraId="1E45E6BF" w14:textId="77777777" w:rsidR="00C57124" w:rsidRDefault="00C57124" w:rsidP="00C57124">
      <w:pPr>
        <w:pStyle w:val="Heading3"/>
        <w:numPr>
          <w:ilvl w:val="0"/>
          <w:numId w:val="0"/>
        </w:numPr>
        <w:ind w:left="1080"/>
      </w:pPr>
    </w:p>
    <w:p w14:paraId="7AB1E282" w14:textId="77777777" w:rsidR="00C57124" w:rsidRDefault="00C57124" w:rsidP="00C57124">
      <w:pPr>
        <w:pStyle w:val="Heading2"/>
      </w:pPr>
      <w:r>
        <w:t xml:space="preserve">Issue Tracking </w:t>
      </w:r>
    </w:p>
    <w:p w14:paraId="154B8D1D" w14:textId="77777777" w:rsidR="00C57124" w:rsidRDefault="00C57124" w:rsidP="00C57124">
      <w:pPr>
        <w:pStyle w:val="Heading3"/>
      </w:pPr>
      <w:r>
        <w:t xml:space="preserve">Github’s issue </w:t>
      </w:r>
    </w:p>
    <w:p w14:paraId="2BF1E0C4" w14:textId="77777777" w:rsidR="00E33D16" w:rsidRDefault="00E33D16" w:rsidP="00E33D16">
      <w:pPr>
        <w:pStyle w:val="Heading2"/>
        <w:numPr>
          <w:ilvl w:val="0"/>
          <w:numId w:val="0"/>
        </w:numPr>
        <w:ind w:left="720"/>
      </w:pPr>
    </w:p>
    <w:p w14:paraId="4B522098" w14:textId="4FA225ED" w:rsidR="00E33D16" w:rsidRDefault="00E33D16" w:rsidP="00E33D16">
      <w:pPr>
        <w:pStyle w:val="Heading2"/>
      </w:pPr>
      <w:r>
        <w:t>Backend as a Service(BAAS)</w:t>
      </w:r>
    </w:p>
    <w:p w14:paraId="26FCE9CD" w14:textId="5164FA92" w:rsidR="00E33D16" w:rsidRDefault="00E33D16" w:rsidP="00E33D16">
      <w:pPr>
        <w:pStyle w:val="Heading3"/>
      </w:pPr>
      <w:bookmarkStart w:id="0" w:name="_GoBack"/>
      <w:bookmarkEnd w:id="0"/>
      <w:r>
        <w:t>LoopBack</w:t>
      </w:r>
    </w:p>
    <w:p w14:paraId="20F4EA99" w14:textId="77777777" w:rsidR="00BB23AB" w:rsidRDefault="00BB23AB" w:rsidP="00BB23AB">
      <w:pPr>
        <w:pStyle w:val="Heading3"/>
        <w:numPr>
          <w:ilvl w:val="0"/>
          <w:numId w:val="0"/>
        </w:numPr>
        <w:ind w:left="1080"/>
      </w:pPr>
    </w:p>
    <w:p w14:paraId="22AF3940" w14:textId="61980B43" w:rsidR="00BB23AB" w:rsidRDefault="00BB23AB" w:rsidP="00BB23AB">
      <w:pPr>
        <w:pStyle w:val="Heading2"/>
      </w:pPr>
      <w:r>
        <w:t>Deployment</w:t>
      </w:r>
    </w:p>
    <w:p w14:paraId="6ED8C094" w14:textId="7E9CA437" w:rsidR="00BB23AB" w:rsidRDefault="00BB23AB" w:rsidP="00BB23AB">
      <w:pPr>
        <w:pStyle w:val="Heading3"/>
      </w:pPr>
      <w:r>
        <w:t xml:space="preserve">Hiroku.com </w:t>
      </w:r>
    </w:p>
    <w:p w14:paraId="35865CA3" w14:textId="4844CD47" w:rsidR="00BB23AB" w:rsidRDefault="00BB23AB" w:rsidP="00BB23AB">
      <w:pPr>
        <w:pStyle w:val="Heading4"/>
      </w:pPr>
      <w:r>
        <w:t>Setup pipeline: Pull request(Github) -&gt; Review app -&gt; Staging -&gt; Production</w:t>
      </w:r>
    </w:p>
    <w:p w14:paraId="520E3621" w14:textId="329B802A" w:rsidR="00BB23AB" w:rsidRDefault="00D329F4" w:rsidP="00BB23AB">
      <w:pPr>
        <w:pStyle w:val="Heading4"/>
      </w:pPr>
      <w:r>
        <w:lastRenderedPageBreak/>
        <w:t>Buildpakcs for strongloop</w:t>
      </w:r>
    </w:p>
    <w:p w14:paraId="070187CB" w14:textId="23C4C30B" w:rsidR="00E33D16" w:rsidRDefault="00E33D16" w:rsidP="00E33D16">
      <w:pPr>
        <w:pStyle w:val="Heading2"/>
      </w:pPr>
      <w:r>
        <w:t xml:space="preserve">Data as a Service (DAAS) </w:t>
      </w:r>
    </w:p>
    <w:p w14:paraId="3CE43AD1" w14:textId="3A377586" w:rsidR="00E33D16" w:rsidRDefault="00E33D16" w:rsidP="00E33D16">
      <w:pPr>
        <w:pStyle w:val="Heading3"/>
      </w:pPr>
      <w:r>
        <w:t>Mongolab</w:t>
      </w:r>
    </w:p>
    <w:p w14:paraId="5DBE524F" w14:textId="4F8ADA82" w:rsidR="00D329F4" w:rsidRDefault="00D329F4" w:rsidP="00D329F4">
      <w:pPr>
        <w:pStyle w:val="Heading2"/>
      </w:pPr>
      <w:r>
        <w:t>Sharing Issues and Communication</w:t>
      </w:r>
    </w:p>
    <w:p w14:paraId="77ECB93A" w14:textId="4AED12A5" w:rsidR="00D329F4" w:rsidRDefault="00D329F4" w:rsidP="00D329F4">
      <w:pPr>
        <w:pStyle w:val="Heading3"/>
      </w:pPr>
      <w:r>
        <w:t>Slack</w:t>
      </w:r>
    </w:p>
    <w:p w14:paraId="0E715CFE" w14:textId="656CB821" w:rsidR="00347850" w:rsidRDefault="00347850" w:rsidP="00347850">
      <w:pPr>
        <w:pStyle w:val="Heading1"/>
      </w:pPr>
      <w:r>
        <w:t>architecture</w:t>
      </w:r>
      <w:r w:rsidR="00AB2349">
        <w:t xml:space="preserve"> Decisions</w:t>
      </w:r>
    </w:p>
    <w:p w14:paraId="691E40FD" w14:textId="097B9830" w:rsidR="00AB2349" w:rsidRDefault="00AB2349" w:rsidP="00AB2349">
      <w:pPr>
        <w:pStyle w:val="Heading2"/>
      </w:pPr>
      <w:r>
        <w:t>Architectural Driver</w:t>
      </w:r>
    </w:p>
    <w:p w14:paraId="658A163E" w14:textId="23BDA472" w:rsidR="00AB2349" w:rsidRDefault="00AB2349" w:rsidP="00AB2349">
      <w:pPr>
        <w:pStyle w:val="Heading3"/>
      </w:pPr>
      <w:r>
        <w:t xml:space="preserve">Quality Attribute: </w:t>
      </w:r>
    </w:p>
    <w:p w14:paraId="01292D5B" w14:textId="7D05B5AE" w:rsidR="00AB2349" w:rsidRDefault="00AB2349" w:rsidP="00AB2349">
      <w:pPr>
        <w:pStyle w:val="Heading4"/>
      </w:pPr>
      <w:r>
        <w:t>Extensibility: Extensible to other kind of client</w:t>
      </w:r>
    </w:p>
    <w:p w14:paraId="394090F4" w14:textId="0258A629" w:rsidR="00AB2349" w:rsidRDefault="00AB2349" w:rsidP="00AB2349">
      <w:pPr>
        <w:pStyle w:val="Heading4"/>
      </w:pPr>
      <w:r>
        <w:t>Flexibility: Easy to change API</w:t>
      </w:r>
    </w:p>
    <w:p w14:paraId="383DD345" w14:textId="458D782A" w:rsidR="00AB2349" w:rsidRDefault="00AB2349" w:rsidP="00AB2349">
      <w:pPr>
        <w:pStyle w:val="Heading4"/>
      </w:pPr>
      <w:r>
        <w:t>Performanc</w:t>
      </w:r>
      <w:r w:rsidR="00E33D16">
        <w:t>e: Quick to search</w:t>
      </w:r>
    </w:p>
    <w:p w14:paraId="4CDC96AE" w14:textId="04BCE26C" w:rsidR="00E33D16" w:rsidRDefault="00E33D16" w:rsidP="00AB2349">
      <w:pPr>
        <w:pStyle w:val="Heading4"/>
      </w:pPr>
      <w:r>
        <w:t xml:space="preserve">Security: </w:t>
      </w:r>
    </w:p>
    <w:p w14:paraId="412B2D8B" w14:textId="46744E57" w:rsidR="00347850" w:rsidRDefault="00E33D16" w:rsidP="00F85034">
      <w:pPr>
        <w:pStyle w:val="Heading2"/>
      </w:pPr>
      <w:r>
        <w:t>Architectural Decisions</w:t>
      </w:r>
    </w:p>
    <w:p w14:paraId="5BBB95F2" w14:textId="4DB4399D" w:rsidR="00E33D16" w:rsidRDefault="00E33D16" w:rsidP="00E33D16">
      <w:pPr>
        <w:pStyle w:val="Heading3"/>
      </w:pPr>
      <w:r>
        <w:t>Restful API</w:t>
      </w:r>
    </w:p>
    <w:p w14:paraId="6A97696C" w14:textId="73D973F3" w:rsidR="00E33D16" w:rsidRDefault="00E33D16" w:rsidP="00E33D16">
      <w:pPr>
        <w:pStyle w:val="Heading3"/>
      </w:pPr>
      <w:r>
        <w:t>Node.js</w:t>
      </w:r>
    </w:p>
    <w:p w14:paraId="16130CA9" w14:textId="1F992030" w:rsidR="00E33D16" w:rsidRDefault="00E33D16" w:rsidP="00E33D16">
      <w:pPr>
        <w:pStyle w:val="Heading3"/>
      </w:pPr>
      <w:r>
        <w:t>NO SQL for storing data</w:t>
      </w:r>
    </w:p>
    <w:p w14:paraId="78423932" w14:textId="5D47022E" w:rsidR="00E33D16" w:rsidRDefault="00E33D16" w:rsidP="00E33D16">
      <w:pPr>
        <w:pStyle w:val="Heading3"/>
      </w:pPr>
      <w:r>
        <w:t>??</w:t>
      </w:r>
    </w:p>
    <w:p w14:paraId="307F113A" w14:textId="77777777" w:rsidR="00347850" w:rsidRDefault="00347850" w:rsidP="005927CF">
      <w:pPr>
        <w:pStyle w:val="Heading1"/>
      </w:pPr>
      <w:r>
        <w:t>technologie</w:t>
      </w:r>
    </w:p>
    <w:p w14:paraId="15C4AED9" w14:textId="44E43FD1" w:rsidR="00347850" w:rsidRPr="0014384B" w:rsidRDefault="0014384B" w:rsidP="00347850">
      <w:pPr>
        <w:pStyle w:val="Heading2"/>
        <w:rPr>
          <w:rFonts w:asciiTheme="minorHAnsi" w:eastAsiaTheme="minorHAnsi" w:hAnsiTheme="minorHAnsi" w:cstheme="minorBidi"/>
          <w:color w:val="707070" w:themeColor="accent1"/>
          <w:szCs w:val="22"/>
        </w:rPr>
      </w:pPr>
      <w:r>
        <w:t>Tesseract ; open source engine</w:t>
      </w:r>
    </w:p>
    <w:p w14:paraId="62F157AE" w14:textId="657A5F84" w:rsidR="0014384B" w:rsidRPr="00347850" w:rsidRDefault="0014384B" w:rsidP="0014384B">
      <w:pPr>
        <w:pStyle w:val="Heading2"/>
        <w:numPr>
          <w:ilvl w:val="0"/>
          <w:numId w:val="0"/>
        </w:numPr>
        <w:ind w:left="720"/>
        <w:rPr>
          <w:rFonts w:asciiTheme="minorHAnsi" w:eastAsiaTheme="minorHAnsi" w:hAnsiTheme="minorHAnsi" w:cstheme="minorBidi"/>
          <w:color w:val="707070" w:themeColor="accent1"/>
          <w:szCs w:val="22"/>
        </w:rPr>
      </w:pPr>
      <w:r>
        <w:t>A fork of Tesseract</w:t>
      </w:r>
      <w:r w:rsidR="00BB23AB">
        <w:t xml:space="preserve"> which is open source project. </w:t>
      </w:r>
      <w:r w:rsidR="00BB23AB">
        <w:rPr>
          <w:lang w:val="en-CA"/>
        </w:rPr>
        <w:t>One currently under consideration is rmthis/android-ocr which is a mobile version of the Tesseract project</w:t>
      </w:r>
      <w:r w:rsidR="00BB23AB">
        <w:rPr>
          <w:lang w:val="en-CA"/>
        </w:rPr>
        <w:t>.</w:t>
      </w:r>
      <w:r w:rsidR="00BB23AB" w:rsidRPr="00BB23AB">
        <w:t xml:space="preserve"> </w:t>
      </w:r>
      <w:r w:rsidR="00BB23AB" w:rsidRPr="00BB23AB">
        <w:rPr>
          <w:lang w:val="en-CA"/>
        </w:rPr>
        <w:t>The web client application will be developed using Angular framework, which is useful for development of single page web app with MVC pattern. Additionally, javascript libraries for uploading image files and visualizing spending will be used.</w:t>
      </w:r>
    </w:p>
    <w:p w14:paraId="158C6738" w14:textId="77777777" w:rsidR="0063293F" w:rsidRPr="0063293F" w:rsidRDefault="0063293F" w:rsidP="00347850">
      <w:pPr>
        <w:pStyle w:val="Heading2"/>
        <w:rPr>
          <w:rFonts w:asciiTheme="minorHAnsi" w:eastAsiaTheme="minorHAnsi" w:hAnsiTheme="minorHAnsi" w:cstheme="minorBidi"/>
          <w:color w:val="707070" w:themeColor="accent1"/>
          <w:szCs w:val="22"/>
        </w:rPr>
      </w:pPr>
      <w:r>
        <w:t>Loopback</w:t>
      </w:r>
    </w:p>
    <w:p w14:paraId="7F0547D8" w14:textId="77777777" w:rsidR="0063293F" w:rsidRDefault="0063293F" w:rsidP="0063293F">
      <w:pPr>
        <w:pStyle w:val="Heading2"/>
        <w:numPr>
          <w:ilvl w:val="0"/>
          <w:numId w:val="0"/>
        </w:numPr>
        <w:ind w:left="720"/>
      </w:pPr>
      <w:r>
        <w:t xml:space="preserve">Various platforms are considered. Due to lack of team’s skills and to minimize time to implement the server, Loopback is chosen. (TABLE1) </w:t>
      </w:r>
    </w:p>
    <w:p w14:paraId="129ABDA8" w14:textId="77777777" w:rsidR="0063293F" w:rsidRDefault="0063293F" w:rsidP="0063293F">
      <w:pPr>
        <w:pStyle w:val="Heading2"/>
        <w:numPr>
          <w:ilvl w:val="0"/>
          <w:numId w:val="0"/>
        </w:numPr>
        <w:ind w:left="720"/>
      </w:pPr>
      <w:r>
        <w:t>Loopback is an open source Node application framework based on Express.</w:t>
      </w:r>
    </w:p>
    <w:p w14:paraId="5E3F9627" w14:textId="58B654B3" w:rsidR="006311EE" w:rsidRDefault="0063293F" w:rsidP="0063293F">
      <w:pPr>
        <w:pStyle w:val="Heading2"/>
        <w:numPr>
          <w:ilvl w:val="0"/>
          <w:numId w:val="0"/>
        </w:numPr>
        <w:ind w:left="720"/>
      </w:pPr>
      <w:r>
        <w:t xml:space="preserve">It is supported by IBM </w:t>
      </w:r>
      <w:r w:rsidR="006311EE">
        <w:t>and StrongLoop</w:t>
      </w:r>
      <w:r w:rsidR="005F650D">
        <w:t>(Acquired Strongloop on September, 2015)</w:t>
      </w:r>
    </w:p>
    <w:p w14:paraId="442024F2" w14:textId="77777777" w:rsidR="006311EE" w:rsidRDefault="006311EE" w:rsidP="0063293F">
      <w:pPr>
        <w:pStyle w:val="Heading2"/>
        <w:numPr>
          <w:ilvl w:val="0"/>
          <w:numId w:val="0"/>
        </w:numPr>
        <w:ind w:left="720"/>
      </w:pPr>
      <w:r>
        <w:t>It</w:t>
      </w:r>
      <w:r>
        <w:t xml:space="preserve"> makes easy to create Rest API plat</w:t>
      </w:r>
      <w:r>
        <w:t>form and managing REST API with provided tools, such as creating new API or apply ACL(access control list)</w:t>
      </w:r>
    </w:p>
    <w:p w14:paraId="7AB82F3D" w14:textId="4AFC0B65" w:rsidR="0028303A" w:rsidRDefault="0028303A" w:rsidP="0063293F">
      <w:pPr>
        <w:pStyle w:val="Heading2"/>
        <w:numPr>
          <w:ilvl w:val="0"/>
          <w:numId w:val="0"/>
        </w:numPr>
        <w:ind w:left="720"/>
      </w:pPr>
      <w:r>
        <w:t>Connect mobile devices and browser to data and services</w:t>
      </w:r>
    </w:p>
    <w:p w14:paraId="6FC2AF07" w14:textId="0C5D2AB6" w:rsidR="0028303A" w:rsidRDefault="0028303A" w:rsidP="0063293F">
      <w:pPr>
        <w:pStyle w:val="Heading2"/>
        <w:numPr>
          <w:ilvl w:val="0"/>
          <w:numId w:val="0"/>
        </w:numPr>
        <w:ind w:left="720"/>
      </w:pPr>
      <w:r>
        <w:lastRenderedPageBreak/>
        <w:t>Set up models and create REST APIs in minutes using StrongArc</w:t>
      </w:r>
    </w:p>
    <w:p w14:paraId="1AC18021" w14:textId="3DA9C6A8" w:rsidR="0028303A" w:rsidRDefault="0028303A" w:rsidP="0063293F">
      <w:pPr>
        <w:pStyle w:val="Heading2"/>
        <w:numPr>
          <w:ilvl w:val="0"/>
          <w:numId w:val="0"/>
        </w:numPr>
        <w:ind w:left="720"/>
      </w:pPr>
      <w:r>
        <w:t>It has Built-in API explorer to test API</w:t>
      </w:r>
    </w:p>
    <w:p w14:paraId="45EA6E2A" w14:textId="24FB7FB9" w:rsidR="006311EE" w:rsidRDefault="0028303A" w:rsidP="0028303A">
      <w:pPr>
        <w:pStyle w:val="Heading2"/>
        <w:numPr>
          <w:ilvl w:val="0"/>
          <w:numId w:val="0"/>
        </w:numPr>
        <w:ind w:left="720"/>
      </w:pPr>
      <w:r>
        <w:t>Define hasMany, belongsTo, hasAndBelongsToMany relationships</w:t>
      </w:r>
      <w:r>
        <w:t>, which a</w:t>
      </w:r>
      <w:r>
        <w:t>utomatically generates corresponding relational REST endpoints</w:t>
      </w:r>
    </w:p>
    <w:p w14:paraId="5F5FB359" w14:textId="789B5927" w:rsidR="0028303A" w:rsidRDefault="0028303A" w:rsidP="0028303A">
      <w:pPr>
        <w:pStyle w:val="Heading2"/>
        <w:numPr>
          <w:ilvl w:val="0"/>
          <w:numId w:val="0"/>
        </w:numPr>
        <w:ind w:left="720"/>
      </w:pPr>
      <w:r>
        <w:t>Easy authentication and authorization setup: Build-in role based access controls. oAuth user and registration models backed in. Can add custom policies using CLI or JSON</w:t>
      </w:r>
    </w:p>
    <w:p w14:paraId="4D911314" w14:textId="51ECD6E2" w:rsidR="006311EE" w:rsidRDefault="006311EE" w:rsidP="0063293F">
      <w:pPr>
        <w:pStyle w:val="Heading2"/>
        <w:numPr>
          <w:ilvl w:val="0"/>
          <w:numId w:val="0"/>
        </w:numPr>
        <w:ind w:left="720"/>
      </w:pPr>
      <w:r>
        <w:t>Strong</w:t>
      </w:r>
      <w:r w:rsidR="0028303A">
        <w:t xml:space="preserve">Loop </w:t>
      </w:r>
      <w:r>
        <w:t>Arc</w:t>
      </w:r>
      <w:r w:rsidR="0028303A">
        <w:t xml:space="preserve"> is a graphical tool for building, deploying, managing and monitoring LoopBack applications</w:t>
      </w:r>
      <w:r w:rsidR="00114128">
        <w:t xml:space="preserve"> and APIs</w:t>
      </w:r>
    </w:p>
    <w:p w14:paraId="2B1242C1" w14:textId="77777777" w:rsidR="00777A03" w:rsidRDefault="00777A03" w:rsidP="0063293F">
      <w:pPr>
        <w:pStyle w:val="Heading2"/>
        <w:numPr>
          <w:ilvl w:val="0"/>
          <w:numId w:val="0"/>
        </w:numPr>
        <w:ind w:left="720"/>
      </w:pPr>
    </w:p>
    <w:p w14:paraId="76979EFB" w14:textId="77777777" w:rsidR="00777A03" w:rsidRDefault="00777A03" w:rsidP="0063293F">
      <w:pPr>
        <w:pStyle w:val="Heading2"/>
        <w:numPr>
          <w:ilvl w:val="0"/>
          <w:numId w:val="0"/>
        </w:numPr>
        <w:ind w:left="720"/>
      </w:pPr>
    </w:p>
    <w:p w14:paraId="31BAFE38" w14:textId="77777777" w:rsidR="00777A03" w:rsidRDefault="00777A03" w:rsidP="0063293F">
      <w:pPr>
        <w:pStyle w:val="Heading2"/>
        <w:numPr>
          <w:ilvl w:val="0"/>
          <w:numId w:val="0"/>
        </w:numPr>
        <w:ind w:left="720"/>
      </w:pPr>
    </w:p>
    <w:p w14:paraId="357466F7" w14:textId="5195CD97" w:rsidR="00347850" w:rsidRPr="00F85034" w:rsidRDefault="00F85034" w:rsidP="0063293F">
      <w:pPr>
        <w:pStyle w:val="Heading2"/>
        <w:numPr>
          <w:ilvl w:val="0"/>
          <w:numId w:val="0"/>
        </w:numPr>
        <w:ind w:left="720"/>
        <w:rPr>
          <w:rFonts w:asciiTheme="minorHAnsi" w:eastAsiaTheme="minorHAnsi" w:hAnsiTheme="minorHAnsi" w:cstheme="minorBidi"/>
          <w:color w:val="707070" w:themeColor="accent1"/>
          <w:szCs w:val="22"/>
        </w:rPr>
      </w:pPr>
      <w:r>
        <w:br/>
      </w:r>
    </w:p>
    <w:p w14:paraId="4D9EEB0B" w14:textId="3FCEE3C8" w:rsidR="00F85034" w:rsidRPr="003D0C56" w:rsidRDefault="00F85034" w:rsidP="00F85034">
      <w:pPr>
        <w:rPr>
          <w:rStyle w:val="SubtleReference"/>
        </w:rPr>
      </w:pPr>
      <w:r w:rsidRPr="003D0C56">
        <w:rPr>
          <w:rStyle w:val="SubtleReference"/>
        </w:rPr>
        <w:t>T</w:t>
      </w:r>
      <w:r w:rsidR="0063293F">
        <w:rPr>
          <w:rStyle w:val="SubtleReference"/>
        </w:rPr>
        <w:t>able 1</w:t>
      </w:r>
      <w:r w:rsidRPr="003D0C56">
        <w:rPr>
          <w:rStyle w:val="SubtleReference"/>
        </w:rPr>
        <w:t>. Comparison of BAAS (Backend As A Service)</w:t>
      </w:r>
    </w:p>
    <w:tbl>
      <w:tblPr>
        <w:tblStyle w:val="TableGrid1"/>
        <w:tblW w:w="0" w:type="auto"/>
        <w:tblLook w:val="04A0" w:firstRow="1" w:lastRow="0" w:firstColumn="1" w:lastColumn="0" w:noHBand="0" w:noVBand="1"/>
      </w:tblPr>
      <w:tblGrid>
        <w:gridCol w:w="1256"/>
        <w:gridCol w:w="1332"/>
        <w:gridCol w:w="1187"/>
        <w:gridCol w:w="1170"/>
        <w:gridCol w:w="1249"/>
        <w:gridCol w:w="1104"/>
        <w:gridCol w:w="1332"/>
      </w:tblGrid>
      <w:tr w:rsidR="00F85034" w:rsidRPr="0047646D" w14:paraId="3EF7D2A9" w14:textId="77777777" w:rsidTr="005927CF">
        <w:trPr>
          <w:trHeight w:val="277"/>
        </w:trPr>
        <w:tc>
          <w:tcPr>
            <w:tcW w:w="0" w:type="auto"/>
            <w:hideMark/>
          </w:tcPr>
          <w:p w14:paraId="64ABF29D" w14:textId="77777777" w:rsidR="00F85034" w:rsidRPr="004504C4" w:rsidRDefault="00F85034" w:rsidP="005927CF">
            <w:pPr>
              <w:rPr>
                <w:b/>
              </w:rPr>
            </w:pPr>
          </w:p>
        </w:tc>
        <w:tc>
          <w:tcPr>
            <w:tcW w:w="0" w:type="auto"/>
            <w:shd w:val="clear" w:color="auto" w:fill="E8E8E8" w:themeFill="background2"/>
            <w:hideMark/>
          </w:tcPr>
          <w:p w14:paraId="33876746" w14:textId="77777777" w:rsidR="00F85034" w:rsidRPr="004504C4" w:rsidRDefault="00F85034" w:rsidP="005927CF">
            <w:pPr>
              <w:rPr>
                <w:b/>
              </w:rPr>
            </w:pPr>
            <w:r w:rsidRPr="004504C4">
              <w:rPr>
                <w:b/>
              </w:rPr>
              <w:t>LoopBack</w:t>
            </w:r>
          </w:p>
        </w:tc>
        <w:tc>
          <w:tcPr>
            <w:tcW w:w="1429" w:type="dxa"/>
            <w:hideMark/>
          </w:tcPr>
          <w:p w14:paraId="6C91B408" w14:textId="77777777" w:rsidR="00F85034" w:rsidRPr="004504C4" w:rsidRDefault="00F85034" w:rsidP="005927CF">
            <w:pPr>
              <w:rPr>
                <w:b/>
              </w:rPr>
            </w:pPr>
            <w:r w:rsidRPr="004504C4">
              <w:rPr>
                <w:b/>
              </w:rPr>
              <w:t>Express</w:t>
            </w:r>
          </w:p>
        </w:tc>
        <w:tc>
          <w:tcPr>
            <w:tcW w:w="1343" w:type="dxa"/>
            <w:hideMark/>
          </w:tcPr>
          <w:p w14:paraId="2CB47B50" w14:textId="77777777" w:rsidR="00F85034" w:rsidRPr="004504C4" w:rsidRDefault="00F85034" w:rsidP="005927CF">
            <w:pPr>
              <w:rPr>
                <w:b/>
              </w:rPr>
            </w:pPr>
            <w:r w:rsidRPr="004504C4">
              <w:rPr>
                <w:b/>
              </w:rPr>
              <w:t>Hapi</w:t>
            </w:r>
          </w:p>
        </w:tc>
        <w:tc>
          <w:tcPr>
            <w:tcW w:w="0" w:type="auto"/>
            <w:hideMark/>
          </w:tcPr>
          <w:p w14:paraId="22EB6ED3" w14:textId="77777777" w:rsidR="00F85034" w:rsidRPr="004504C4" w:rsidRDefault="00F85034" w:rsidP="005927CF">
            <w:pPr>
              <w:rPr>
                <w:b/>
              </w:rPr>
            </w:pPr>
            <w:r w:rsidRPr="004504C4">
              <w:rPr>
                <w:b/>
              </w:rPr>
              <w:t>Sails</w:t>
            </w:r>
          </w:p>
        </w:tc>
        <w:tc>
          <w:tcPr>
            <w:tcW w:w="0" w:type="auto"/>
            <w:hideMark/>
          </w:tcPr>
          <w:p w14:paraId="3D07686C" w14:textId="77777777" w:rsidR="00F85034" w:rsidRPr="004504C4" w:rsidRDefault="00F85034" w:rsidP="005927CF">
            <w:pPr>
              <w:rPr>
                <w:b/>
              </w:rPr>
            </w:pPr>
            <w:r w:rsidRPr="004504C4">
              <w:rPr>
                <w:b/>
              </w:rPr>
              <w:t>Restify</w:t>
            </w:r>
          </w:p>
        </w:tc>
        <w:tc>
          <w:tcPr>
            <w:tcW w:w="0" w:type="auto"/>
            <w:hideMark/>
          </w:tcPr>
          <w:p w14:paraId="603DD3EB" w14:textId="77777777" w:rsidR="00F85034" w:rsidRPr="004504C4" w:rsidRDefault="00F85034" w:rsidP="005927CF">
            <w:pPr>
              <w:rPr>
                <w:b/>
              </w:rPr>
            </w:pPr>
            <w:r w:rsidRPr="004504C4">
              <w:rPr>
                <w:b/>
              </w:rPr>
              <w:t>Meteor</w:t>
            </w:r>
          </w:p>
        </w:tc>
      </w:tr>
      <w:tr w:rsidR="00F85034" w:rsidRPr="0047646D" w14:paraId="68C92843" w14:textId="77777777" w:rsidTr="005927CF">
        <w:tc>
          <w:tcPr>
            <w:tcW w:w="0" w:type="auto"/>
            <w:hideMark/>
          </w:tcPr>
          <w:p w14:paraId="445973A3" w14:textId="77777777" w:rsidR="00F85034" w:rsidRPr="004504C4" w:rsidRDefault="00F85034" w:rsidP="005927CF">
            <w:pPr>
              <w:rPr>
                <w:b/>
              </w:rPr>
            </w:pPr>
            <w:r w:rsidRPr="004504C4">
              <w:rPr>
                <w:b/>
              </w:rPr>
              <w:t>Type</w:t>
            </w:r>
          </w:p>
        </w:tc>
        <w:tc>
          <w:tcPr>
            <w:tcW w:w="0" w:type="auto"/>
            <w:shd w:val="clear" w:color="auto" w:fill="E8E8E8" w:themeFill="background2"/>
            <w:hideMark/>
          </w:tcPr>
          <w:p w14:paraId="36B610AD" w14:textId="77777777" w:rsidR="00F85034" w:rsidRPr="004504C4" w:rsidRDefault="00F85034" w:rsidP="005927CF">
            <w:r w:rsidRPr="004504C4">
              <w:t>API framework</w:t>
            </w:r>
          </w:p>
        </w:tc>
        <w:tc>
          <w:tcPr>
            <w:tcW w:w="1429" w:type="dxa"/>
            <w:hideMark/>
          </w:tcPr>
          <w:p w14:paraId="01AA9C3C" w14:textId="77777777" w:rsidR="00F85034" w:rsidRPr="004504C4" w:rsidRDefault="00F85034" w:rsidP="005927CF">
            <w:r w:rsidRPr="004504C4">
              <w:t>HTTP server library</w:t>
            </w:r>
          </w:p>
        </w:tc>
        <w:tc>
          <w:tcPr>
            <w:tcW w:w="1343" w:type="dxa"/>
            <w:hideMark/>
          </w:tcPr>
          <w:p w14:paraId="0938660B" w14:textId="77777777" w:rsidR="00F85034" w:rsidRPr="004504C4" w:rsidRDefault="00F85034" w:rsidP="005927CF">
            <w:r w:rsidRPr="004504C4">
              <w:t>HTTP server framework</w:t>
            </w:r>
          </w:p>
        </w:tc>
        <w:tc>
          <w:tcPr>
            <w:tcW w:w="0" w:type="auto"/>
            <w:hideMark/>
          </w:tcPr>
          <w:p w14:paraId="53AF68F9" w14:textId="77777777" w:rsidR="00F85034" w:rsidRPr="004504C4" w:rsidRDefault="00F85034" w:rsidP="005927CF">
            <w:r w:rsidRPr="004504C4">
              <w:t>Web MVC framework</w:t>
            </w:r>
          </w:p>
        </w:tc>
        <w:tc>
          <w:tcPr>
            <w:tcW w:w="0" w:type="auto"/>
            <w:hideMark/>
          </w:tcPr>
          <w:p w14:paraId="0B5AF30A" w14:textId="77777777" w:rsidR="00F85034" w:rsidRPr="004504C4" w:rsidRDefault="00F85034" w:rsidP="005927CF">
            <w:r w:rsidRPr="004504C4">
              <w:t>REST HTTP library</w:t>
            </w:r>
          </w:p>
        </w:tc>
        <w:tc>
          <w:tcPr>
            <w:tcW w:w="0" w:type="auto"/>
            <w:hideMark/>
          </w:tcPr>
          <w:p w14:paraId="3B2A81FA" w14:textId="77777777" w:rsidR="00F85034" w:rsidRPr="004504C4" w:rsidRDefault="00F85034" w:rsidP="005927CF">
            <w:r w:rsidRPr="004504C4">
              <w:t>Full-stack JavaScript app platform</w:t>
            </w:r>
          </w:p>
        </w:tc>
      </w:tr>
      <w:tr w:rsidR="00F85034" w:rsidRPr="0047646D" w14:paraId="0FB77245" w14:textId="77777777" w:rsidTr="005927CF">
        <w:tc>
          <w:tcPr>
            <w:tcW w:w="0" w:type="auto"/>
            <w:hideMark/>
          </w:tcPr>
          <w:p w14:paraId="081A8762" w14:textId="77777777" w:rsidR="00F85034" w:rsidRPr="004504C4" w:rsidRDefault="00F85034" w:rsidP="005927CF">
            <w:pPr>
              <w:rPr>
                <w:b/>
              </w:rPr>
            </w:pPr>
            <w:r w:rsidRPr="004504C4">
              <w:rPr>
                <w:b/>
              </w:rPr>
              <w:t>Top Features</w:t>
            </w:r>
          </w:p>
        </w:tc>
        <w:tc>
          <w:tcPr>
            <w:tcW w:w="0" w:type="auto"/>
            <w:shd w:val="clear" w:color="auto" w:fill="E8E8E8" w:themeFill="background2"/>
            <w:hideMark/>
          </w:tcPr>
          <w:p w14:paraId="7CC8636F" w14:textId="77777777" w:rsidR="00F85034" w:rsidRPr="004504C4" w:rsidRDefault="00F85034" w:rsidP="005927CF">
            <w:r w:rsidRPr="004504C4">
              <w:t>Enterprise connectivity, API Explorer, generators, client SDKs, websocket microservices</w:t>
            </w:r>
          </w:p>
        </w:tc>
        <w:tc>
          <w:tcPr>
            <w:tcW w:w="1429" w:type="dxa"/>
            <w:hideMark/>
          </w:tcPr>
          <w:p w14:paraId="2E9B994E" w14:textId="77777777" w:rsidR="00F85034" w:rsidRPr="004504C4" w:rsidRDefault="00F85034" w:rsidP="005927CF">
            <w:r w:rsidRPr="004504C4">
              <w:t>HTTP routing, middleware</w:t>
            </w:r>
          </w:p>
        </w:tc>
        <w:tc>
          <w:tcPr>
            <w:tcW w:w="1343" w:type="dxa"/>
            <w:hideMark/>
          </w:tcPr>
          <w:p w14:paraId="2255021B" w14:textId="77777777" w:rsidR="00F85034" w:rsidRPr="004504C4" w:rsidRDefault="00F85034" w:rsidP="005927CF">
            <w:r w:rsidRPr="004504C4">
              <w:t>Modularity, security</w:t>
            </w:r>
          </w:p>
        </w:tc>
        <w:tc>
          <w:tcPr>
            <w:tcW w:w="0" w:type="auto"/>
            <w:hideMark/>
          </w:tcPr>
          <w:p w14:paraId="323E8533" w14:textId="77777777" w:rsidR="00F85034" w:rsidRPr="004504C4" w:rsidRDefault="00F85034" w:rsidP="005927CF">
            <w:r w:rsidRPr="004504C4">
              <w:t>Rails familiarity, MVC</w:t>
            </w:r>
          </w:p>
        </w:tc>
        <w:tc>
          <w:tcPr>
            <w:tcW w:w="0" w:type="auto"/>
            <w:hideMark/>
          </w:tcPr>
          <w:p w14:paraId="2388C2A1" w14:textId="77777777" w:rsidR="00F85034" w:rsidRPr="004504C4" w:rsidRDefault="00F85034" w:rsidP="005927CF">
            <w:r w:rsidRPr="004504C4">
              <w:t>Simplicity, REST routing</w:t>
            </w:r>
          </w:p>
        </w:tc>
        <w:tc>
          <w:tcPr>
            <w:tcW w:w="0" w:type="auto"/>
            <w:hideMark/>
          </w:tcPr>
          <w:p w14:paraId="509F70CE" w14:textId="77777777" w:rsidR="00F85034" w:rsidRPr="004504C4" w:rsidRDefault="00F85034" w:rsidP="005927CF">
            <w:r w:rsidRPr="004504C4">
              <w:t>Universal JavaScript, reactive rendering, websocket microservices</w:t>
            </w:r>
          </w:p>
        </w:tc>
      </w:tr>
      <w:tr w:rsidR="00F85034" w:rsidRPr="0047646D" w14:paraId="1999C78E" w14:textId="77777777" w:rsidTr="005927CF">
        <w:tc>
          <w:tcPr>
            <w:tcW w:w="0" w:type="auto"/>
            <w:hideMark/>
          </w:tcPr>
          <w:p w14:paraId="0BA775F8" w14:textId="77777777" w:rsidR="00F85034" w:rsidRPr="004504C4" w:rsidRDefault="00F85034" w:rsidP="005927CF">
            <w:pPr>
              <w:rPr>
                <w:b/>
              </w:rPr>
            </w:pPr>
            <w:r w:rsidRPr="004504C4">
              <w:rPr>
                <w:b/>
              </w:rPr>
              <w:t>Suitable For</w:t>
            </w:r>
          </w:p>
        </w:tc>
        <w:tc>
          <w:tcPr>
            <w:tcW w:w="0" w:type="auto"/>
            <w:shd w:val="clear" w:color="auto" w:fill="E8E8E8" w:themeFill="background2"/>
            <w:hideMark/>
          </w:tcPr>
          <w:p w14:paraId="326567B6" w14:textId="77777777" w:rsidR="00F85034" w:rsidRPr="004504C4" w:rsidRDefault="00F85034" w:rsidP="005927CF">
            <w:r w:rsidRPr="004504C4">
              <w:t>Web apps, APIs</w:t>
            </w:r>
          </w:p>
        </w:tc>
        <w:tc>
          <w:tcPr>
            <w:tcW w:w="1429" w:type="dxa"/>
            <w:hideMark/>
          </w:tcPr>
          <w:p w14:paraId="774888EE" w14:textId="77777777" w:rsidR="00F85034" w:rsidRPr="004504C4" w:rsidRDefault="00F85034" w:rsidP="005927CF">
            <w:r w:rsidRPr="004504C4">
              <w:t>Simple web apps</w:t>
            </w:r>
          </w:p>
        </w:tc>
        <w:tc>
          <w:tcPr>
            <w:tcW w:w="1343" w:type="dxa"/>
            <w:hideMark/>
          </w:tcPr>
          <w:p w14:paraId="34BA0E2B" w14:textId="77777777" w:rsidR="00F85034" w:rsidRPr="004504C4" w:rsidRDefault="00F85034" w:rsidP="005927CF">
            <w:r w:rsidRPr="004504C4">
              <w:t>Web apps, APIs</w:t>
            </w:r>
          </w:p>
        </w:tc>
        <w:tc>
          <w:tcPr>
            <w:tcW w:w="0" w:type="auto"/>
            <w:hideMark/>
          </w:tcPr>
          <w:p w14:paraId="60BE5D43" w14:textId="77777777" w:rsidR="00F85034" w:rsidRPr="004504C4" w:rsidRDefault="00F85034" w:rsidP="005927CF">
            <w:r w:rsidRPr="004504C4">
              <w:t>Web apps, APIs</w:t>
            </w:r>
          </w:p>
        </w:tc>
        <w:tc>
          <w:tcPr>
            <w:tcW w:w="0" w:type="auto"/>
            <w:hideMark/>
          </w:tcPr>
          <w:p w14:paraId="020CC4C9" w14:textId="77777777" w:rsidR="00F85034" w:rsidRPr="004504C4" w:rsidRDefault="00F85034" w:rsidP="005927CF">
            <w:r w:rsidRPr="004504C4">
              <w:t>Simple REST APIs</w:t>
            </w:r>
          </w:p>
        </w:tc>
        <w:tc>
          <w:tcPr>
            <w:tcW w:w="0" w:type="auto"/>
            <w:hideMark/>
          </w:tcPr>
          <w:p w14:paraId="3EE606A5" w14:textId="77777777" w:rsidR="00F85034" w:rsidRPr="004504C4" w:rsidRDefault="00F85034" w:rsidP="005927CF">
            <w:r w:rsidRPr="004504C4">
              <w:t>Web apps</w:t>
            </w:r>
          </w:p>
        </w:tc>
      </w:tr>
      <w:tr w:rsidR="00F85034" w:rsidRPr="0047646D" w14:paraId="3183E108" w14:textId="77777777" w:rsidTr="005927CF">
        <w:tc>
          <w:tcPr>
            <w:tcW w:w="0" w:type="auto"/>
            <w:hideMark/>
          </w:tcPr>
          <w:p w14:paraId="3B895460" w14:textId="77777777" w:rsidR="00F85034" w:rsidRPr="004504C4" w:rsidRDefault="00F85034" w:rsidP="005927CF">
            <w:pPr>
              <w:rPr>
                <w:b/>
              </w:rPr>
            </w:pPr>
            <w:r w:rsidRPr="004504C4">
              <w:rPr>
                <w:b/>
              </w:rPr>
              <w:t>Github Stars</w:t>
            </w:r>
          </w:p>
        </w:tc>
        <w:tc>
          <w:tcPr>
            <w:tcW w:w="0" w:type="auto"/>
            <w:shd w:val="clear" w:color="auto" w:fill="E8E8E8" w:themeFill="background2"/>
            <w:hideMark/>
          </w:tcPr>
          <w:p w14:paraId="1E76ACC9" w14:textId="77777777" w:rsidR="00F85034" w:rsidRPr="004504C4" w:rsidRDefault="00F85034" w:rsidP="005927CF">
            <w:r w:rsidRPr="004504C4">
              <w:t>5k</w:t>
            </w:r>
          </w:p>
        </w:tc>
        <w:tc>
          <w:tcPr>
            <w:tcW w:w="1429" w:type="dxa"/>
            <w:hideMark/>
          </w:tcPr>
          <w:p w14:paraId="49CF608D" w14:textId="77777777" w:rsidR="00F85034" w:rsidRPr="004504C4" w:rsidRDefault="00F85034" w:rsidP="005927CF">
            <w:r w:rsidRPr="004504C4">
              <w:t>19k</w:t>
            </w:r>
          </w:p>
        </w:tc>
        <w:tc>
          <w:tcPr>
            <w:tcW w:w="1343" w:type="dxa"/>
            <w:hideMark/>
          </w:tcPr>
          <w:p w14:paraId="33B7F0A4" w14:textId="77777777" w:rsidR="00F85034" w:rsidRPr="004504C4" w:rsidRDefault="00F85034" w:rsidP="005927CF">
            <w:r w:rsidRPr="004504C4">
              <w:t>4k</w:t>
            </w:r>
          </w:p>
        </w:tc>
        <w:tc>
          <w:tcPr>
            <w:tcW w:w="0" w:type="auto"/>
            <w:hideMark/>
          </w:tcPr>
          <w:p w14:paraId="3297A13D" w14:textId="77777777" w:rsidR="00F85034" w:rsidRPr="004504C4" w:rsidRDefault="00F85034" w:rsidP="005927CF">
            <w:r w:rsidRPr="004504C4">
              <w:t>10k</w:t>
            </w:r>
          </w:p>
        </w:tc>
        <w:tc>
          <w:tcPr>
            <w:tcW w:w="0" w:type="auto"/>
            <w:hideMark/>
          </w:tcPr>
          <w:p w14:paraId="7E117CF2" w14:textId="77777777" w:rsidR="00F85034" w:rsidRPr="004504C4" w:rsidRDefault="00F85034" w:rsidP="005927CF">
            <w:r w:rsidRPr="004504C4">
              <w:t>3k</w:t>
            </w:r>
          </w:p>
        </w:tc>
        <w:tc>
          <w:tcPr>
            <w:tcW w:w="0" w:type="auto"/>
            <w:hideMark/>
          </w:tcPr>
          <w:p w14:paraId="7FF33D4E" w14:textId="77777777" w:rsidR="00F85034" w:rsidRPr="004504C4" w:rsidRDefault="00F85034" w:rsidP="005927CF">
            <w:r w:rsidRPr="004504C4">
              <w:t>28k</w:t>
            </w:r>
          </w:p>
        </w:tc>
      </w:tr>
      <w:tr w:rsidR="00F85034" w:rsidRPr="0047646D" w14:paraId="77D674FE" w14:textId="77777777" w:rsidTr="005927CF">
        <w:tc>
          <w:tcPr>
            <w:tcW w:w="0" w:type="auto"/>
            <w:hideMark/>
          </w:tcPr>
          <w:p w14:paraId="2B5CC7F3" w14:textId="77777777" w:rsidR="00F85034" w:rsidRPr="004504C4" w:rsidRDefault="00F85034" w:rsidP="005927CF">
            <w:pPr>
              <w:rPr>
                <w:b/>
              </w:rPr>
            </w:pPr>
            <w:r w:rsidRPr="004504C4">
              <w:rPr>
                <w:b/>
              </w:rPr>
              <w:t>Support</w:t>
            </w:r>
          </w:p>
        </w:tc>
        <w:tc>
          <w:tcPr>
            <w:tcW w:w="0" w:type="auto"/>
            <w:shd w:val="clear" w:color="auto" w:fill="E8E8E8" w:themeFill="background2"/>
            <w:hideMark/>
          </w:tcPr>
          <w:p w14:paraId="216F792A" w14:textId="77777777" w:rsidR="00F85034" w:rsidRPr="004504C4" w:rsidRDefault="00F85034" w:rsidP="005927CF">
            <w:r w:rsidRPr="004504C4">
              <w:t>StrongLoop</w:t>
            </w:r>
          </w:p>
        </w:tc>
        <w:tc>
          <w:tcPr>
            <w:tcW w:w="1429" w:type="dxa"/>
            <w:hideMark/>
          </w:tcPr>
          <w:p w14:paraId="4C880976" w14:textId="77777777" w:rsidR="00F85034" w:rsidRPr="004504C4" w:rsidRDefault="00F85034" w:rsidP="005927CF">
            <w:r w:rsidRPr="004504C4">
              <w:t>StrongLoop</w:t>
            </w:r>
          </w:p>
        </w:tc>
        <w:tc>
          <w:tcPr>
            <w:tcW w:w="1343" w:type="dxa"/>
            <w:hideMark/>
          </w:tcPr>
          <w:p w14:paraId="19DFDF78" w14:textId="77777777" w:rsidR="00F85034" w:rsidRPr="004504C4" w:rsidRDefault="00F85034" w:rsidP="005927CF">
            <w:r w:rsidRPr="004504C4">
              <w:t>N/A</w:t>
            </w:r>
          </w:p>
        </w:tc>
        <w:tc>
          <w:tcPr>
            <w:tcW w:w="0" w:type="auto"/>
            <w:hideMark/>
          </w:tcPr>
          <w:p w14:paraId="3C8CABC7" w14:textId="77777777" w:rsidR="00F85034" w:rsidRPr="004504C4" w:rsidRDefault="00F85034" w:rsidP="005927CF">
            <w:r w:rsidRPr="004504C4">
              <w:t>N/A</w:t>
            </w:r>
          </w:p>
        </w:tc>
        <w:tc>
          <w:tcPr>
            <w:tcW w:w="0" w:type="auto"/>
            <w:hideMark/>
          </w:tcPr>
          <w:p w14:paraId="7BA6B912" w14:textId="77777777" w:rsidR="00F85034" w:rsidRPr="004504C4" w:rsidRDefault="00F85034" w:rsidP="005927CF">
            <w:r w:rsidRPr="004504C4">
              <w:t>N/A</w:t>
            </w:r>
          </w:p>
        </w:tc>
        <w:tc>
          <w:tcPr>
            <w:tcW w:w="0" w:type="auto"/>
            <w:hideMark/>
          </w:tcPr>
          <w:p w14:paraId="4616E831" w14:textId="77777777" w:rsidR="00F85034" w:rsidRPr="004504C4" w:rsidRDefault="00F85034" w:rsidP="005927CF">
            <w:r w:rsidRPr="004504C4">
              <w:t>Meteor Development Group</w:t>
            </w:r>
          </w:p>
        </w:tc>
      </w:tr>
      <w:tr w:rsidR="00F85034" w:rsidRPr="0047646D" w14:paraId="4A7A4001" w14:textId="77777777" w:rsidTr="005927CF">
        <w:tc>
          <w:tcPr>
            <w:tcW w:w="0" w:type="auto"/>
            <w:hideMark/>
          </w:tcPr>
          <w:p w14:paraId="79532244" w14:textId="77777777" w:rsidR="00F85034" w:rsidRPr="004504C4" w:rsidRDefault="00F85034" w:rsidP="005927CF">
            <w:pPr>
              <w:rPr>
                <w:b/>
              </w:rPr>
            </w:pPr>
            <w:r w:rsidRPr="004504C4">
              <w:rPr>
                <w:b/>
              </w:rPr>
              <w:t>Pure Node runtime</w:t>
            </w:r>
          </w:p>
        </w:tc>
        <w:tc>
          <w:tcPr>
            <w:tcW w:w="0" w:type="auto"/>
            <w:shd w:val="clear" w:color="auto" w:fill="E8E8E8" w:themeFill="background2"/>
            <w:hideMark/>
          </w:tcPr>
          <w:p w14:paraId="05567D6C" w14:textId="77777777" w:rsidR="00F85034" w:rsidRPr="004504C4" w:rsidRDefault="00F85034" w:rsidP="005927CF">
            <w:r w:rsidRPr="004504C4">
              <w:t>Yes</w:t>
            </w:r>
          </w:p>
        </w:tc>
        <w:tc>
          <w:tcPr>
            <w:tcW w:w="1429" w:type="dxa"/>
            <w:hideMark/>
          </w:tcPr>
          <w:p w14:paraId="62164F4E" w14:textId="77777777" w:rsidR="00F85034" w:rsidRPr="004504C4" w:rsidRDefault="00F85034" w:rsidP="005927CF">
            <w:r w:rsidRPr="004504C4">
              <w:t>Yes</w:t>
            </w:r>
          </w:p>
        </w:tc>
        <w:tc>
          <w:tcPr>
            <w:tcW w:w="1343" w:type="dxa"/>
            <w:hideMark/>
          </w:tcPr>
          <w:p w14:paraId="0CED5096" w14:textId="77777777" w:rsidR="00F85034" w:rsidRPr="004504C4" w:rsidRDefault="00F85034" w:rsidP="005927CF">
            <w:r w:rsidRPr="004504C4">
              <w:t>Yes</w:t>
            </w:r>
          </w:p>
        </w:tc>
        <w:tc>
          <w:tcPr>
            <w:tcW w:w="0" w:type="auto"/>
            <w:hideMark/>
          </w:tcPr>
          <w:p w14:paraId="07393787" w14:textId="77777777" w:rsidR="00F85034" w:rsidRPr="004504C4" w:rsidRDefault="00F85034" w:rsidP="005927CF">
            <w:r w:rsidRPr="004504C4">
              <w:t>Yes</w:t>
            </w:r>
          </w:p>
        </w:tc>
        <w:tc>
          <w:tcPr>
            <w:tcW w:w="0" w:type="auto"/>
            <w:hideMark/>
          </w:tcPr>
          <w:p w14:paraId="3913EFE3" w14:textId="77777777" w:rsidR="00F85034" w:rsidRPr="004504C4" w:rsidRDefault="00F85034" w:rsidP="005927CF">
            <w:r w:rsidRPr="004504C4">
              <w:t>Yes</w:t>
            </w:r>
          </w:p>
        </w:tc>
        <w:tc>
          <w:tcPr>
            <w:tcW w:w="0" w:type="auto"/>
            <w:hideMark/>
          </w:tcPr>
          <w:p w14:paraId="4CE6B9FF" w14:textId="77777777" w:rsidR="00F85034" w:rsidRPr="004504C4" w:rsidRDefault="00F85034" w:rsidP="005927CF">
            <w:r w:rsidRPr="004504C4">
              <w:t>No</w:t>
            </w:r>
          </w:p>
        </w:tc>
      </w:tr>
      <w:tr w:rsidR="00F85034" w:rsidRPr="0047646D" w14:paraId="6A7BDEE9" w14:textId="77777777" w:rsidTr="005927CF">
        <w:tc>
          <w:tcPr>
            <w:tcW w:w="0" w:type="auto"/>
            <w:hideMark/>
          </w:tcPr>
          <w:p w14:paraId="4EF6546F" w14:textId="77777777" w:rsidR="00F85034" w:rsidRPr="004504C4" w:rsidRDefault="00F85034" w:rsidP="005927CF">
            <w:pPr>
              <w:rPr>
                <w:b/>
              </w:rPr>
            </w:pPr>
            <w:r w:rsidRPr="004504C4">
              <w:rPr>
                <w:b/>
              </w:rPr>
              <w:lastRenderedPageBreak/>
              <w:t>Client SDKs</w:t>
            </w:r>
          </w:p>
        </w:tc>
        <w:tc>
          <w:tcPr>
            <w:tcW w:w="0" w:type="auto"/>
            <w:shd w:val="clear" w:color="auto" w:fill="E8E8E8" w:themeFill="background2"/>
            <w:hideMark/>
          </w:tcPr>
          <w:p w14:paraId="5B11F9A5" w14:textId="77777777" w:rsidR="00F85034" w:rsidRPr="004504C4" w:rsidRDefault="00F85034" w:rsidP="005927CF">
            <w:r w:rsidRPr="004504C4">
              <w:t>Angular, Browser, Node.js, iOS, Android, Xamarin</w:t>
            </w:r>
          </w:p>
        </w:tc>
        <w:tc>
          <w:tcPr>
            <w:tcW w:w="1429" w:type="dxa"/>
            <w:hideMark/>
          </w:tcPr>
          <w:p w14:paraId="5BA3082E" w14:textId="77777777" w:rsidR="00F85034" w:rsidRPr="004504C4" w:rsidRDefault="00F85034" w:rsidP="005927CF">
            <w:r w:rsidRPr="004504C4">
              <w:t>N/A</w:t>
            </w:r>
          </w:p>
        </w:tc>
        <w:tc>
          <w:tcPr>
            <w:tcW w:w="1343" w:type="dxa"/>
            <w:hideMark/>
          </w:tcPr>
          <w:p w14:paraId="187DB35E" w14:textId="77777777" w:rsidR="00F85034" w:rsidRPr="004504C4" w:rsidRDefault="00F85034" w:rsidP="005927CF">
            <w:r w:rsidRPr="004504C4">
              <w:t>None</w:t>
            </w:r>
          </w:p>
        </w:tc>
        <w:tc>
          <w:tcPr>
            <w:tcW w:w="0" w:type="auto"/>
            <w:hideMark/>
          </w:tcPr>
          <w:p w14:paraId="2956CAC8" w14:textId="77777777" w:rsidR="00F85034" w:rsidRPr="004504C4" w:rsidRDefault="00F85034" w:rsidP="005927CF">
            <w:r w:rsidRPr="004504C4">
              <w:t>None</w:t>
            </w:r>
          </w:p>
        </w:tc>
        <w:tc>
          <w:tcPr>
            <w:tcW w:w="0" w:type="auto"/>
            <w:hideMark/>
          </w:tcPr>
          <w:p w14:paraId="01AE25E3" w14:textId="77777777" w:rsidR="00F85034" w:rsidRPr="004504C4" w:rsidRDefault="00F85034" w:rsidP="005927CF">
            <w:r w:rsidRPr="004504C4">
              <w:t>None</w:t>
            </w:r>
          </w:p>
        </w:tc>
        <w:tc>
          <w:tcPr>
            <w:tcW w:w="0" w:type="auto"/>
            <w:hideMark/>
          </w:tcPr>
          <w:p w14:paraId="10F03708" w14:textId="77777777" w:rsidR="00F85034" w:rsidRPr="004504C4" w:rsidRDefault="00F85034" w:rsidP="005927CF">
            <w:r w:rsidRPr="004504C4">
              <w:t>JavaScript, Cordova for iOS and Android, React, AngularJS</w:t>
            </w:r>
          </w:p>
        </w:tc>
      </w:tr>
      <w:tr w:rsidR="00F85034" w:rsidRPr="0047646D" w14:paraId="0502F320" w14:textId="77777777" w:rsidTr="005927CF">
        <w:tc>
          <w:tcPr>
            <w:tcW w:w="0" w:type="auto"/>
            <w:hideMark/>
          </w:tcPr>
          <w:p w14:paraId="2D23798C" w14:textId="77777777" w:rsidR="00F85034" w:rsidRPr="004504C4" w:rsidRDefault="00F85034" w:rsidP="005927CF">
            <w:pPr>
              <w:rPr>
                <w:b/>
              </w:rPr>
            </w:pPr>
            <w:r w:rsidRPr="004504C4">
              <w:rPr>
                <w:b/>
              </w:rPr>
              <w:t>Export API Definition</w:t>
            </w:r>
          </w:p>
        </w:tc>
        <w:tc>
          <w:tcPr>
            <w:tcW w:w="0" w:type="auto"/>
            <w:shd w:val="clear" w:color="auto" w:fill="E8E8E8" w:themeFill="background2"/>
            <w:hideMark/>
          </w:tcPr>
          <w:p w14:paraId="44FAAEB9" w14:textId="77777777" w:rsidR="00F85034" w:rsidRPr="004504C4" w:rsidRDefault="00F85034" w:rsidP="005927CF">
            <w:r w:rsidRPr="004504C4">
              <w:t>Yes</w:t>
            </w:r>
          </w:p>
        </w:tc>
        <w:tc>
          <w:tcPr>
            <w:tcW w:w="1429" w:type="dxa"/>
            <w:hideMark/>
          </w:tcPr>
          <w:p w14:paraId="600DD841" w14:textId="77777777" w:rsidR="00F85034" w:rsidRPr="004504C4" w:rsidRDefault="00F85034" w:rsidP="005927CF">
            <w:r w:rsidRPr="004504C4">
              <w:t>With strong-remoting</w:t>
            </w:r>
          </w:p>
        </w:tc>
        <w:tc>
          <w:tcPr>
            <w:tcW w:w="1343" w:type="dxa"/>
            <w:hideMark/>
          </w:tcPr>
          <w:p w14:paraId="0E2E28C8" w14:textId="77777777" w:rsidR="00F85034" w:rsidRPr="004504C4" w:rsidRDefault="00F85034" w:rsidP="005927CF">
            <w:r w:rsidRPr="004504C4">
              <w:t>None</w:t>
            </w:r>
          </w:p>
        </w:tc>
        <w:tc>
          <w:tcPr>
            <w:tcW w:w="0" w:type="auto"/>
            <w:hideMark/>
          </w:tcPr>
          <w:p w14:paraId="1BDF3B1A" w14:textId="77777777" w:rsidR="00F85034" w:rsidRPr="004504C4" w:rsidRDefault="00F85034" w:rsidP="005927CF">
            <w:r w:rsidRPr="004504C4">
              <w:t>None</w:t>
            </w:r>
          </w:p>
        </w:tc>
        <w:tc>
          <w:tcPr>
            <w:tcW w:w="0" w:type="auto"/>
            <w:hideMark/>
          </w:tcPr>
          <w:p w14:paraId="5DEB21FF" w14:textId="77777777" w:rsidR="00F85034" w:rsidRPr="004504C4" w:rsidRDefault="00F85034" w:rsidP="005927CF">
            <w:r w:rsidRPr="004504C4">
              <w:t>None</w:t>
            </w:r>
          </w:p>
        </w:tc>
        <w:tc>
          <w:tcPr>
            <w:tcW w:w="0" w:type="auto"/>
            <w:hideMark/>
          </w:tcPr>
          <w:p w14:paraId="20840D67" w14:textId="77777777" w:rsidR="00F85034" w:rsidRPr="004504C4" w:rsidRDefault="00F85034" w:rsidP="005927CF">
            <w:r w:rsidRPr="004504C4">
              <w:t>With meteor-rest</w:t>
            </w:r>
          </w:p>
        </w:tc>
      </w:tr>
      <w:tr w:rsidR="00F85034" w:rsidRPr="0047646D" w14:paraId="39BD3B82" w14:textId="77777777" w:rsidTr="005927CF">
        <w:tc>
          <w:tcPr>
            <w:tcW w:w="0" w:type="auto"/>
            <w:hideMark/>
          </w:tcPr>
          <w:p w14:paraId="5D35C9C5" w14:textId="77777777" w:rsidR="00F85034" w:rsidRPr="004504C4" w:rsidRDefault="00F85034" w:rsidP="005927CF">
            <w:pPr>
              <w:rPr>
                <w:b/>
              </w:rPr>
            </w:pPr>
            <w:r w:rsidRPr="004504C4">
              <w:rPr>
                <w:b/>
              </w:rPr>
              <w:t>Tools</w:t>
            </w:r>
          </w:p>
        </w:tc>
        <w:tc>
          <w:tcPr>
            <w:tcW w:w="0" w:type="auto"/>
            <w:shd w:val="clear" w:color="auto" w:fill="E8E8E8" w:themeFill="background2"/>
            <w:hideMark/>
          </w:tcPr>
          <w:p w14:paraId="738A7EC7" w14:textId="77777777" w:rsidR="00F85034" w:rsidRPr="004504C4" w:rsidRDefault="00F85034" w:rsidP="005927CF">
            <w:r w:rsidRPr="004504C4">
              <w:t>Visual API composer, Explorer, CLI code generators</w:t>
            </w:r>
          </w:p>
        </w:tc>
        <w:tc>
          <w:tcPr>
            <w:tcW w:w="1429" w:type="dxa"/>
            <w:hideMark/>
          </w:tcPr>
          <w:p w14:paraId="232E8DEF" w14:textId="77777777" w:rsidR="00F85034" w:rsidRPr="004504C4" w:rsidRDefault="00F85034" w:rsidP="005927CF">
            <w:r w:rsidRPr="004504C4">
              <w:t>CLI app generator</w:t>
            </w:r>
          </w:p>
        </w:tc>
        <w:tc>
          <w:tcPr>
            <w:tcW w:w="1343" w:type="dxa"/>
            <w:hideMark/>
          </w:tcPr>
          <w:p w14:paraId="4C07C431" w14:textId="77777777" w:rsidR="00F85034" w:rsidRPr="004504C4" w:rsidRDefault="00F85034" w:rsidP="005927CF">
            <w:r w:rsidRPr="004504C4">
              <w:t>Yeoman generator</w:t>
            </w:r>
          </w:p>
        </w:tc>
        <w:tc>
          <w:tcPr>
            <w:tcW w:w="0" w:type="auto"/>
            <w:hideMark/>
          </w:tcPr>
          <w:p w14:paraId="60FE78BF" w14:textId="77777777" w:rsidR="00F85034" w:rsidRPr="004504C4" w:rsidRDefault="00F85034" w:rsidP="005927CF">
            <w:r w:rsidRPr="004504C4">
              <w:t>Yeoman generator</w:t>
            </w:r>
          </w:p>
        </w:tc>
        <w:tc>
          <w:tcPr>
            <w:tcW w:w="0" w:type="auto"/>
            <w:hideMark/>
          </w:tcPr>
          <w:p w14:paraId="1D6B1546" w14:textId="77777777" w:rsidR="00F85034" w:rsidRPr="004504C4" w:rsidRDefault="00F85034" w:rsidP="005927CF">
            <w:r w:rsidRPr="004504C4">
              <w:t>Yeoman generator</w:t>
            </w:r>
          </w:p>
        </w:tc>
        <w:tc>
          <w:tcPr>
            <w:tcW w:w="0" w:type="auto"/>
            <w:hideMark/>
          </w:tcPr>
          <w:p w14:paraId="301BE8C3" w14:textId="77777777" w:rsidR="00F85034" w:rsidRPr="004504C4" w:rsidRDefault="00F85034" w:rsidP="005927CF">
            <w:r w:rsidRPr="004504C4">
              <w:t>CLI tool</w:t>
            </w:r>
          </w:p>
        </w:tc>
      </w:tr>
      <w:tr w:rsidR="00F85034" w:rsidRPr="0047646D" w14:paraId="0778803D" w14:textId="77777777" w:rsidTr="005927CF">
        <w:tc>
          <w:tcPr>
            <w:tcW w:w="0" w:type="auto"/>
            <w:hideMark/>
          </w:tcPr>
          <w:p w14:paraId="2BA0CCAF" w14:textId="77777777" w:rsidR="00F85034" w:rsidRPr="004504C4" w:rsidRDefault="00F85034" w:rsidP="005927CF">
            <w:pPr>
              <w:rPr>
                <w:b/>
              </w:rPr>
            </w:pPr>
            <w:r w:rsidRPr="004504C4">
              <w:rPr>
                <w:b/>
              </w:rPr>
              <w:t>Visual API composition</w:t>
            </w:r>
          </w:p>
        </w:tc>
        <w:tc>
          <w:tcPr>
            <w:tcW w:w="0" w:type="auto"/>
            <w:shd w:val="clear" w:color="auto" w:fill="E8E8E8" w:themeFill="background2"/>
            <w:hideMark/>
          </w:tcPr>
          <w:p w14:paraId="52D922F9" w14:textId="77777777" w:rsidR="00F85034" w:rsidRPr="004504C4" w:rsidRDefault="00F85034" w:rsidP="005927CF">
            <w:r w:rsidRPr="004504C4">
              <w:t>Yes</w:t>
            </w:r>
          </w:p>
        </w:tc>
        <w:tc>
          <w:tcPr>
            <w:tcW w:w="1429" w:type="dxa"/>
            <w:hideMark/>
          </w:tcPr>
          <w:p w14:paraId="6F1F9CA5" w14:textId="77777777" w:rsidR="00F85034" w:rsidRPr="004504C4" w:rsidRDefault="00F85034" w:rsidP="005927CF">
            <w:r w:rsidRPr="004504C4">
              <w:t>No</w:t>
            </w:r>
          </w:p>
        </w:tc>
        <w:tc>
          <w:tcPr>
            <w:tcW w:w="1343" w:type="dxa"/>
            <w:hideMark/>
          </w:tcPr>
          <w:p w14:paraId="2AC95F40" w14:textId="77777777" w:rsidR="00F85034" w:rsidRPr="004504C4" w:rsidRDefault="00F85034" w:rsidP="005927CF">
            <w:r w:rsidRPr="004504C4">
              <w:t>No</w:t>
            </w:r>
          </w:p>
        </w:tc>
        <w:tc>
          <w:tcPr>
            <w:tcW w:w="0" w:type="auto"/>
            <w:hideMark/>
          </w:tcPr>
          <w:p w14:paraId="0A57F717" w14:textId="77777777" w:rsidR="00F85034" w:rsidRPr="004504C4" w:rsidRDefault="00F85034" w:rsidP="005927CF">
            <w:r w:rsidRPr="004504C4">
              <w:t>No</w:t>
            </w:r>
          </w:p>
        </w:tc>
        <w:tc>
          <w:tcPr>
            <w:tcW w:w="0" w:type="auto"/>
            <w:hideMark/>
          </w:tcPr>
          <w:p w14:paraId="6BAEE2DA" w14:textId="77777777" w:rsidR="00F85034" w:rsidRPr="004504C4" w:rsidRDefault="00F85034" w:rsidP="005927CF">
            <w:r w:rsidRPr="004504C4">
              <w:t>No</w:t>
            </w:r>
          </w:p>
        </w:tc>
        <w:tc>
          <w:tcPr>
            <w:tcW w:w="0" w:type="auto"/>
            <w:hideMark/>
          </w:tcPr>
          <w:p w14:paraId="2F41B98F" w14:textId="77777777" w:rsidR="00F85034" w:rsidRPr="004504C4" w:rsidRDefault="00F85034" w:rsidP="005927CF">
            <w:r w:rsidRPr="004504C4">
              <w:t>No</w:t>
            </w:r>
          </w:p>
        </w:tc>
      </w:tr>
      <w:tr w:rsidR="00F85034" w:rsidRPr="0047646D" w14:paraId="0306FA2B" w14:textId="77777777" w:rsidTr="005927CF">
        <w:tc>
          <w:tcPr>
            <w:tcW w:w="0" w:type="auto"/>
            <w:hideMark/>
          </w:tcPr>
          <w:p w14:paraId="34DC5D1B" w14:textId="77777777" w:rsidR="00F85034" w:rsidRPr="004504C4" w:rsidRDefault="00F85034" w:rsidP="005927CF">
            <w:pPr>
              <w:rPr>
                <w:b/>
              </w:rPr>
            </w:pPr>
            <w:r w:rsidRPr="004504C4">
              <w:rPr>
                <w:b/>
              </w:rPr>
              <w:t>StrongLoop Arc Build &amp; Deploy, Monitoring, Profiling</w:t>
            </w:r>
          </w:p>
        </w:tc>
        <w:tc>
          <w:tcPr>
            <w:tcW w:w="0" w:type="auto"/>
            <w:shd w:val="clear" w:color="auto" w:fill="E8E8E8" w:themeFill="background2"/>
            <w:hideMark/>
          </w:tcPr>
          <w:p w14:paraId="04ECB073" w14:textId="77777777" w:rsidR="00F85034" w:rsidRPr="004504C4" w:rsidRDefault="00F85034" w:rsidP="005927CF">
            <w:r w:rsidRPr="004504C4">
              <w:t>Yes</w:t>
            </w:r>
          </w:p>
        </w:tc>
        <w:tc>
          <w:tcPr>
            <w:tcW w:w="1429" w:type="dxa"/>
            <w:hideMark/>
          </w:tcPr>
          <w:p w14:paraId="0739E4E0" w14:textId="77777777" w:rsidR="00F85034" w:rsidRPr="004504C4" w:rsidRDefault="00F85034" w:rsidP="005927CF">
            <w:r w:rsidRPr="004504C4">
              <w:t>Yes</w:t>
            </w:r>
          </w:p>
        </w:tc>
        <w:tc>
          <w:tcPr>
            <w:tcW w:w="1343" w:type="dxa"/>
            <w:hideMark/>
          </w:tcPr>
          <w:p w14:paraId="530E2896" w14:textId="77777777" w:rsidR="00F85034" w:rsidRPr="004504C4" w:rsidRDefault="00F85034" w:rsidP="005927CF">
            <w:r w:rsidRPr="004504C4">
              <w:t>Yes</w:t>
            </w:r>
          </w:p>
        </w:tc>
        <w:tc>
          <w:tcPr>
            <w:tcW w:w="0" w:type="auto"/>
            <w:hideMark/>
          </w:tcPr>
          <w:p w14:paraId="6137D9B5" w14:textId="77777777" w:rsidR="00F85034" w:rsidRPr="004504C4" w:rsidRDefault="00F85034" w:rsidP="005927CF">
            <w:r w:rsidRPr="004504C4">
              <w:t>Yes</w:t>
            </w:r>
          </w:p>
        </w:tc>
        <w:tc>
          <w:tcPr>
            <w:tcW w:w="0" w:type="auto"/>
            <w:hideMark/>
          </w:tcPr>
          <w:p w14:paraId="36A7DF14" w14:textId="77777777" w:rsidR="00F85034" w:rsidRPr="004504C4" w:rsidRDefault="00F85034" w:rsidP="005927CF">
            <w:r w:rsidRPr="004504C4">
              <w:t>Yes</w:t>
            </w:r>
          </w:p>
        </w:tc>
        <w:tc>
          <w:tcPr>
            <w:tcW w:w="0" w:type="auto"/>
            <w:hideMark/>
          </w:tcPr>
          <w:p w14:paraId="6125D270" w14:textId="77777777" w:rsidR="00F85034" w:rsidRPr="004504C4" w:rsidRDefault="00F85034" w:rsidP="005927CF">
            <w:r w:rsidRPr="004504C4">
              <w:t>Yes</w:t>
            </w:r>
          </w:p>
        </w:tc>
      </w:tr>
      <w:tr w:rsidR="00F85034" w:rsidRPr="0047646D" w14:paraId="65941FCE" w14:textId="77777777" w:rsidTr="005927CF">
        <w:tc>
          <w:tcPr>
            <w:tcW w:w="0" w:type="auto"/>
            <w:hideMark/>
          </w:tcPr>
          <w:p w14:paraId="3DB7F12E" w14:textId="77777777" w:rsidR="00F85034" w:rsidRPr="004504C4" w:rsidRDefault="00F85034" w:rsidP="005927CF">
            <w:pPr>
              <w:rPr>
                <w:b/>
              </w:rPr>
            </w:pPr>
            <w:r w:rsidRPr="004504C4">
              <w:rPr>
                <w:b/>
              </w:rPr>
              <w:t>Extensions</w:t>
            </w:r>
          </w:p>
        </w:tc>
        <w:tc>
          <w:tcPr>
            <w:tcW w:w="0" w:type="auto"/>
            <w:shd w:val="clear" w:color="auto" w:fill="E8E8E8" w:themeFill="background2"/>
            <w:hideMark/>
          </w:tcPr>
          <w:p w14:paraId="54AC35F9" w14:textId="77777777" w:rsidR="00F85034" w:rsidRPr="004504C4" w:rsidRDefault="00F85034" w:rsidP="005927CF">
            <w:r w:rsidRPr="004504C4">
              <w:t>Push, File Storage, Passport, OAuth 2.0, Express Middleware</w:t>
            </w:r>
          </w:p>
        </w:tc>
        <w:tc>
          <w:tcPr>
            <w:tcW w:w="1429" w:type="dxa"/>
            <w:hideMark/>
          </w:tcPr>
          <w:p w14:paraId="6D9F6E24" w14:textId="77777777" w:rsidR="00F85034" w:rsidRPr="004504C4" w:rsidRDefault="00F85034" w:rsidP="005927CF">
            <w:r w:rsidRPr="004504C4">
              <w:t>Express / Connect Middleware</w:t>
            </w:r>
          </w:p>
        </w:tc>
        <w:tc>
          <w:tcPr>
            <w:tcW w:w="1343" w:type="dxa"/>
            <w:hideMark/>
          </w:tcPr>
          <w:p w14:paraId="18514F5F" w14:textId="77777777" w:rsidR="00F85034" w:rsidRPr="004504C4" w:rsidRDefault="00F85034" w:rsidP="005927CF">
            <w:r w:rsidRPr="004504C4">
              <w:t>Hapi Plugins</w:t>
            </w:r>
          </w:p>
        </w:tc>
        <w:tc>
          <w:tcPr>
            <w:tcW w:w="0" w:type="auto"/>
            <w:hideMark/>
          </w:tcPr>
          <w:p w14:paraId="025E9F65" w14:textId="77777777" w:rsidR="00F85034" w:rsidRPr="004504C4" w:rsidRDefault="00F85034" w:rsidP="005927CF"/>
        </w:tc>
        <w:tc>
          <w:tcPr>
            <w:tcW w:w="0" w:type="auto"/>
            <w:hideMark/>
          </w:tcPr>
          <w:p w14:paraId="03159BCB" w14:textId="77777777" w:rsidR="00F85034" w:rsidRPr="004504C4" w:rsidRDefault="00F85034" w:rsidP="005927CF"/>
        </w:tc>
        <w:tc>
          <w:tcPr>
            <w:tcW w:w="0" w:type="auto"/>
            <w:hideMark/>
          </w:tcPr>
          <w:p w14:paraId="6F0673C4" w14:textId="77777777" w:rsidR="00F85034" w:rsidRPr="004504C4" w:rsidRDefault="00F85034" w:rsidP="005927CF">
            <w:r w:rsidRPr="004504C4">
              <w:t>Proprietary package system and repository, npm</w:t>
            </w:r>
          </w:p>
        </w:tc>
      </w:tr>
      <w:tr w:rsidR="00F85034" w:rsidRPr="0047646D" w14:paraId="264E9BC3" w14:textId="77777777" w:rsidTr="005927CF">
        <w:tc>
          <w:tcPr>
            <w:tcW w:w="0" w:type="auto"/>
            <w:hideMark/>
          </w:tcPr>
          <w:p w14:paraId="7E9512E6" w14:textId="77777777" w:rsidR="00F85034" w:rsidRPr="004504C4" w:rsidRDefault="00F85034" w:rsidP="005927CF">
            <w:pPr>
              <w:rPr>
                <w:b/>
              </w:rPr>
            </w:pPr>
            <w:r w:rsidRPr="004504C4">
              <w:rPr>
                <w:b/>
              </w:rPr>
              <w:t>Data sources</w:t>
            </w:r>
          </w:p>
        </w:tc>
        <w:tc>
          <w:tcPr>
            <w:tcW w:w="0" w:type="auto"/>
            <w:shd w:val="clear" w:color="auto" w:fill="E8E8E8" w:themeFill="background2"/>
            <w:hideMark/>
          </w:tcPr>
          <w:p w14:paraId="3803056E" w14:textId="77777777" w:rsidR="00F85034" w:rsidRPr="004504C4" w:rsidRDefault="00F85034" w:rsidP="005927CF">
            <w:r w:rsidRPr="004504C4">
              <w:t>In-memory/file, MongoDB, MySQL, Oracle, PostgreSQL, SQL Server, ATG, Email, REST, SOAP</w:t>
            </w:r>
          </w:p>
        </w:tc>
        <w:tc>
          <w:tcPr>
            <w:tcW w:w="1429" w:type="dxa"/>
            <w:hideMark/>
          </w:tcPr>
          <w:p w14:paraId="66F41ACF" w14:textId="77777777" w:rsidR="00F85034" w:rsidRPr="004504C4" w:rsidRDefault="00F85034" w:rsidP="005927CF">
            <w:r w:rsidRPr="004504C4">
              <w:t>None</w:t>
            </w:r>
          </w:p>
        </w:tc>
        <w:tc>
          <w:tcPr>
            <w:tcW w:w="1343" w:type="dxa"/>
            <w:hideMark/>
          </w:tcPr>
          <w:p w14:paraId="3DB56CD6" w14:textId="77777777" w:rsidR="00F85034" w:rsidRPr="004504C4" w:rsidRDefault="00F85034" w:rsidP="005927CF">
            <w:r w:rsidRPr="004504C4">
              <w:t>None</w:t>
            </w:r>
          </w:p>
        </w:tc>
        <w:tc>
          <w:tcPr>
            <w:tcW w:w="0" w:type="auto"/>
            <w:hideMark/>
          </w:tcPr>
          <w:p w14:paraId="741D2E52" w14:textId="77777777" w:rsidR="00F85034" w:rsidRPr="004504C4" w:rsidRDefault="00F85034" w:rsidP="005927CF">
            <w:r w:rsidRPr="004504C4">
              <w:t>In-memory, File, PostgreSQL, MySQL, MongoDB</w:t>
            </w:r>
          </w:p>
        </w:tc>
        <w:tc>
          <w:tcPr>
            <w:tcW w:w="0" w:type="auto"/>
            <w:hideMark/>
          </w:tcPr>
          <w:p w14:paraId="1E87052A" w14:textId="77777777" w:rsidR="00F85034" w:rsidRPr="004504C4" w:rsidRDefault="00F85034" w:rsidP="005927CF">
            <w:r w:rsidRPr="004504C4">
              <w:t>None</w:t>
            </w:r>
          </w:p>
        </w:tc>
        <w:tc>
          <w:tcPr>
            <w:tcW w:w="0" w:type="auto"/>
            <w:hideMark/>
          </w:tcPr>
          <w:p w14:paraId="3CDDDC06" w14:textId="77777777" w:rsidR="00F85034" w:rsidRPr="004504C4" w:rsidRDefault="00F85034" w:rsidP="005927CF">
            <w:r w:rsidRPr="004504C4">
              <w:t>MongoDB, MySQL and PostgreSQL via 3rd-party packages</w:t>
            </w:r>
          </w:p>
        </w:tc>
      </w:tr>
      <w:tr w:rsidR="00F85034" w:rsidRPr="0047646D" w14:paraId="2F4B18AE" w14:textId="77777777" w:rsidTr="005927CF">
        <w:trPr>
          <w:trHeight w:val="422"/>
        </w:trPr>
        <w:tc>
          <w:tcPr>
            <w:tcW w:w="0" w:type="auto"/>
            <w:hideMark/>
          </w:tcPr>
          <w:p w14:paraId="30BA498E" w14:textId="77777777" w:rsidR="00F85034" w:rsidRPr="004504C4" w:rsidRDefault="00F85034" w:rsidP="005927CF">
            <w:pPr>
              <w:rPr>
                <w:b/>
              </w:rPr>
            </w:pPr>
            <w:r w:rsidRPr="004504C4">
              <w:rPr>
                <w:b/>
              </w:rPr>
              <w:lastRenderedPageBreak/>
              <w:t>ACLs</w:t>
            </w:r>
          </w:p>
        </w:tc>
        <w:tc>
          <w:tcPr>
            <w:tcW w:w="0" w:type="auto"/>
            <w:shd w:val="clear" w:color="auto" w:fill="E8E8E8" w:themeFill="background2"/>
            <w:hideMark/>
          </w:tcPr>
          <w:p w14:paraId="75A48B86" w14:textId="77777777" w:rsidR="00F85034" w:rsidRPr="004504C4" w:rsidRDefault="00F85034" w:rsidP="005927CF">
            <w:r w:rsidRPr="004504C4">
              <w:t>Yes</w:t>
            </w:r>
          </w:p>
        </w:tc>
        <w:tc>
          <w:tcPr>
            <w:tcW w:w="1429" w:type="dxa"/>
            <w:hideMark/>
          </w:tcPr>
          <w:p w14:paraId="448983B3" w14:textId="77777777" w:rsidR="00F85034" w:rsidRPr="004504C4" w:rsidRDefault="00F85034" w:rsidP="005927CF">
            <w:r w:rsidRPr="004504C4">
              <w:t>No</w:t>
            </w:r>
          </w:p>
        </w:tc>
        <w:tc>
          <w:tcPr>
            <w:tcW w:w="1343" w:type="dxa"/>
            <w:hideMark/>
          </w:tcPr>
          <w:p w14:paraId="6A8E32C8" w14:textId="77777777" w:rsidR="00F85034" w:rsidRPr="004504C4" w:rsidRDefault="00F85034" w:rsidP="005927CF">
            <w:r w:rsidRPr="004504C4">
              <w:t>No</w:t>
            </w:r>
          </w:p>
        </w:tc>
        <w:tc>
          <w:tcPr>
            <w:tcW w:w="0" w:type="auto"/>
            <w:hideMark/>
          </w:tcPr>
          <w:p w14:paraId="6C3F0ACE" w14:textId="77777777" w:rsidR="00F85034" w:rsidRPr="004504C4" w:rsidRDefault="00F85034" w:rsidP="005927CF">
            <w:r w:rsidRPr="004504C4">
              <w:t>No</w:t>
            </w:r>
          </w:p>
        </w:tc>
        <w:tc>
          <w:tcPr>
            <w:tcW w:w="0" w:type="auto"/>
            <w:hideMark/>
          </w:tcPr>
          <w:p w14:paraId="498E6D1B" w14:textId="77777777" w:rsidR="00F85034" w:rsidRPr="004504C4" w:rsidRDefault="00F85034" w:rsidP="005927CF">
            <w:r w:rsidRPr="004504C4">
              <w:t>No</w:t>
            </w:r>
          </w:p>
        </w:tc>
        <w:tc>
          <w:tcPr>
            <w:tcW w:w="0" w:type="auto"/>
            <w:hideMark/>
          </w:tcPr>
          <w:p w14:paraId="77FC90C7" w14:textId="77777777" w:rsidR="00F85034" w:rsidRPr="004504C4" w:rsidRDefault="00F85034" w:rsidP="005927CF">
            <w:r w:rsidRPr="004504C4">
              <w:t>Basic allow/deny</w:t>
            </w:r>
          </w:p>
        </w:tc>
      </w:tr>
    </w:tbl>
    <w:p w14:paraId="6EFEA4BF" w14:textId="77777777" w:rsidR="00F85034" w:rsidRDefault="00F85034" w:rsidP="00F85034">
      <w:pPr>
        <w:pStyle w:val="Heading2"/>
        <w:numPr>
          <w:ilvl w:val="0"/>
          <w:numId w:val="0"/>
        </w:numPr>
        <w:ind w:left="720"/>
        <w:rPr>
          <w:rFonts w:asciiTheme="minorHAnsi" w:eastAsiaTheme="minorHAnsi" w:hAnsiTheme="minorHAnsi" w:cstheme="minorBidi"/>
          <w:color w:val="707070" w:themeColor="accent1"/>
          <w:szCs w:val="22"/>
        </w:rPr>
      </w:pPr>
    </w:p>
    <w:p w14:paraId="04895D1E" w14:textId="1676341B" w:rsidR="0028303A" w:rsidRDefault="0028303A" w:rsidP="0028303A">
      <w:pPr>
        <w:pStyle w:val="Heading1"/>
        <w:numPr>
          <w:ilvl w:val="0"/>
          <w:numId w:val="0"/>
        </w:numPr>
        <w:ind w:left="360"/>
      </w:pPr>
      <w:r w:rsidRPr="0028303A">
        <w:drawing>
          <wp:inline distT="0" distB="0" distL="0" distR="0" wp14:anchorId="4FB9BD5C" wp14:editId="4FD9C0B5">
            <wp:extent cx="5486400" cy="27076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707640"/>
                    </a:xfrm>
                    <a:prstGeom prst="rect">
                      <a:avLst/>
                    </a:prstGeom>
                  </pic:spPr>
                </pic:pic>
              </a:graphicData>
            </a:graphic>
          </wp:inline>
        </w:drawing>
      </w:r>
    </w:p>
    <w:p w14:paraId="05FC8C46" w14:textId="2C3E48A9" w:rsidR="00114128" w:rsidRDefault="00114128" w:rsidP="0028303A">
      <w:pPr>
        <w:pStyle w:val="Heading1"/>
        <w:numPr>
          <w:ilvl w:val="0"/>
          <w:numId w:val="0"/>
        </w:numPr>
        <w:ind w:left="360"/>
      </w:pPr>
    </w:p>
    <w:p w14:paraId="283815AB" w14:textId="5C1A6AA3" w:rsidR="00347850" w:rsidRDefault="00BB23AB" w:rsidP="005927CF">
      <w:pPr>
        <w:pStyle w:val="Heading1"/>
      </w:pPr>
      <w:r>
        <w:t>Open Sources</w:t>
      </w:r>
    </w:p>
    <w:p w14:paraId="6BEB78AA" w14:textId="6D40D51E" w:rsidR="00BB23AB" w:rsidRDefault="00BB23AB" w:rsidP="00BB23AB">
      <w:pPr>
        <w:pStyle w:val="Heading2"/>
      </w:pPr>
      <w:r>
        <w:t>Server</w:t>
      </w:r>
    </w:p>
    <w:p w14:paraId="77E6D330" w14:textId="151E48DB" w:rsidR="00BB23AB" w:rsidRDefault="00BB23AB" w:rsidP="00BB23AB">
      <w:pPr>
        <w:pStyle w:val="Heading2"/>
      </w:pPr>
      <w:r>
        <w:t>Web Client</w:t>
      </w:r>
    </w:p>
    <w:p w14:paraId="6B3CC353" w14:textId="66B0E801" w:rsidR="00BB23AB" w:rsidRDefault="00BB23AB" w:rsidP="00BB23AB">
      <w:pPr>
        <w:pStyle w:val="Heading2"/>
      </w:pPr>
      <w:r>
        <w:t>Android Mobile App</w:t>
      </w:r>
    </w:p>
    <w:p w14:paraId="5BEE32A9" w14:textId="7C79E8F8" w:rsidR="00BB23AB" w:rsidRDefault="00BB23AB" w:rsidP="005927CF">
      <w:pPr>
        <w:pStyle w:val="Heading1"/>
      </w:pPr>
      <w:r>
        <w:t>APIs</w:t>
      </w:r>
    </w:p>
    <w:p w14:paraId="54CABF9E" w14:textId="629AD5D1" w:rsidR="00347850" w:rsidRDefault="0014384B" w:rsidP="0014384B">
      <w:r w:rsidRPr="00114128">
        <w:lastRenderedPageBreak/>
        <w:drawing>
          <wp:inline distT="0" distB="0" distL="0" distR="0" wp14:anchorId="7570EDC1" wp14:editId="085DFE93">
            <wp:extent cx="4931138" cy="49174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4221" cy="4920515"/>
                    </a:xfrm>
                    <a:prstGeom prst="rect">
                      <a:avLst/>
                    </a:prstGeom>
                  </pic:spPr>
                </pic:pic>
              </a:graphicData>
            </a:graphic>
          </wp:inline>
        </w:drawing>
      </w:r>
    </w:p>
    <w:p w14:paraId="550B4D26" w14:textId="2D9B9E92" w:rsidR="004D0785" w:rsidRDefault="004D0785" w:rsidP="0014384B">
      <w:r>
        <w:rPr>
          <w:noProof/>
        </w:rPr>
        <w:lastRenderedPageBreak/>
        <w:drawing>
          <wp:inline distT="0" distB="0" distL="0" distR="0" wp14:anchorId="461F12DE" wp14:editId="7EBDCB13">
            <wp:extent cx="4825428" cy="503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loyment Diagram.png"/>
                    <pic:cNvPicPr/>
                  </pic:nvPicPr>
                  <pic:blipFill rotWithShape="1">
                    <a:blip r:embed="rId9">
                      <a:extLst>
                        <a:ext uri="{28A0092B-C50C-407E-A947-70E740481C1C}">
                          <a14:useLocalDpi xmlns:a14="http://schemas.microsoft.com/office/drawing/2010/main" val="0"/>
                        </a:ext>
                      </a:extLst>
                    </a:blip>
                    <a:srcRect r="4099"/>
                    <a:stretch/>
                  </pic:blipFill>
                  <pic:spPr bwMode="auto">
                    <a:xfrm>
                      <a:off x="0" y="0"/>
                      <a:ext cx="4828148" cy="5034576"/>
                    </a:xfrm>
                    <a:prstGeom prst="rect">
                      <a:avLst/>
                    </a:prstGeom>
                    <a:ln>
                      <a:noFill/>
                    </a:ln>
                    <a:extLst>
                      <a:ext uri="{53640926-AAD7-44D8-BBD7-CCE9431645EC}">
                        <a14:shadowObscured xmlns:a14="http://schemas.microsoft.com/office/drawing/2010/main"/>
                      </a:ext>
                    </a:extLst>
                  </pic:spPr>
                </pic:pic>
              </a:graphicData>
            </a:graphic>
          </wp:inline>
        </w:drawing>
      </w:r>
    </w:p>
    <w:p w14:paraId="6909AEC8" w14:textId="48C1CD82" w:rsidR="0014384B" w:rsidRDefault="0014384B" w:rsidP="0014384B">
      <w:pPr>
        <w:pStyle w:val="Heading2"/>
      </w:pPr>
      <w:r>
        <w:t>Application Layer</w:t>
      </w:r>
    </w:p>
    <w:p w14:paraId="4DF5E0A6" w14:textId="50A88DD4" w:rsidR="0014384B" w:rsidRDefault="0014384B" w:rsidP="0014384B">
      <w:pPr>
        <w:pStyle w:val="Heading3"/>
      </w:pPr>
      <w:r>
        <w:t>Routes</w:t>
      </w:r>
    </w:p>
    <w:p w14:paraId="77714D1F" w14:textId="47F11B23" w:rsidR="0014384B" w:rsidRDefault="0014384B" w:rsidP="0014384B">
      <w:pPr>
        <w:pStyle w:val="Heading3"/>
      </w:pPr>
      <w:r>
        <w:t>Middleware</w:t>
      </w:r>
    </w:p>
    <w:p w14:paraId="6D55E9AF" w14:textId="4145D27C" w:rsidR="0014384B" w:rsidRDefault="0014384B" w:rsidP="0014384B">
      <w:pPr>
        <w:pStyle w:val="Heading3"/>
      </w:pPr>
      <w:r>
        <w:t>Errors</w:t>
      </w:r>
    </w:p>
    <w:p w14:paraId="07AADF51" w14:textId="18AA3B12" w:rsidR="0014384B" w:rsidRDefault="0014384B" w:rsidP="0014384B">
      <w:pPr>
        <w:pStyle w:val="Heading3"/>
      </w:pPr>
      <w:r>
        <w:t>Formatters</w:t>
      </w:r>
    </w:p>
    <w:p w14:paraId="2EA8B165" w14:textId="61CAAF46" w:rsidR="0014384B" w:rsidRDefault="0014384B" w:rsidP="0014384B">
      <w:pPr>
        <w:pStyle w:val="Heading2"/>
      </w:pPr>
      <w:r>
        <w:t>Domain Layer</w:t>
      </w:r>
    </w:p>
    <w:p w14:paraId="381BADFF" w14:textId="50B6EC42" w:rsidR="004D0785" w:rsidRPr="004D0785" w:rsidRDefault="004D0785" w:rsidP="004D0785">
      <w:pPr>
        <w:pStyle w:val="Heading2"/>
        <w:numPr>
          <w:ilvl w:val="0"/>
          <w:numId w:val="0"/>
        </w:numPr>
        <w:ind w:left="720"/>
        <w:rPr>
          <w:color w:val="FF0000"/>
        </w:rPr>
      </w:pPr>
      <w:r>
        <w:rPr>
          <w:color w:val="FF0000"/>
        </w:rPr>
        <w:t>Need t</w:t>
      </w:r>
      <w:r w:rsidRPr="004D0785">
        <w:rPr>
          <w:color w:val="FF0000"/>
        </w:rPr>
        <w:t>o update</w:t>
      </w:r>
    </w:p>
    <w:p w14:paraId="6245E356" w14:textId="3A928047" w:rsidR="00D329F4" w:rsidRDefault="00D329F4" w:rsidP="00D329F4">
      <w:pPr>
        <w:pStyle w:val="Heading2"/>
        <w:numPr>
          <w:ilvl w:val="0"/>
          <w:numId w:val="0"/>
        </w:numPr>
        <w:ind w:left="720"/>
      </w:pPr>
      <w:r w:rsidRPr="00D329F4">
        <w:lastRenderedPageBreak/>
        <w:drawing>
          <wp:inline distT="0" distB="0" distL="0" distR="0" wp14:anchorId="214FF0F9" wp14:editId="56C06098">
            <wp:extent cx="5486400" cy="3150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150235"/>
                    </a:xfrm>
                    <a:prstGeom prst="rect">
                      <a:avLst/>
                    </a:prstGeom>
                  </pic:spPr>
                </pic:pic>
              </a:graphicData>
            </a:graphic>
          </wp:inline>
        </w:drawing>
      </w:r>
    </w:p>
    <w:p w14:paraId="4C0D9EFD" w14:textId="77777777" w:rsidR="004D0785" w:rsidRDefault="004D0785" w:rsidP="00D329F4">
      <w:pPr>
        <w:pStyle w:val="Heading2"/>
        <w:numPr>
          <w:ilvl w:val="0"/>
          <w:numId w:val="0"/>
        </w:numPr>
        <w:ind w:left="720"/>
      </w:pPr>
    </w:p>
    <w:p w14:paraId="3935D8CB" w14:textId="665C2487" w:rsidR="0014384B" w:rsidRDefault="0014384B" w:rsidP="0014384B">
      <w:pPr>
        <w:pStyle w:val="Heading2"/>
      </w:pPr>
      <w:r>
        <w:t>Service Layer</w:t>
      </w:r>
    </w:p>
    <w:p w14:paraId="37B2EDDE" w14:textId="64591C60" w:rsidR="0014384B" w:rsidRDefault="0014384B" w:rsidP="0014384B">
      <w:pPr>
        <w:pStyle w:val="Heading3"/>
      </w:pPr>
      <w:r>
        <w:t>Data Access</w:t>
      </w:r>
    </w:p>
    <w:p w14:paraId="51302C2F" w14:textId="77777777" w:rsidR="0014384B" w:rsidRDefault="0014384B" w:rsidP="0014384B">
      <w:pPr>
        <w:pStyle w:val="Heading3"/>
      </w:pPr>
      <w:r>
        <w:t>JWT (JSON Web Token)</w:t>
      </w:r>
    </w:p>
    <w:p w14:paraId="5B398D45" w14:textId="21909133" w:rsidR="0014384B" w:rsidRDefault="0014384B" w:rsidP="0014384B">
      <w:pPr>
        <w:pStyle w:val="Heading3"/>
      </w:pPr>
      <w:r>
        <w:t>Authentication</w:t>
      </w:r>
    </w:p>
    <w:p w14:paraId="4EFD906E" w14:textId="7B699204" w:rsidR="0014384B" w:rsidRDefault="0014384B" w:rsidP="0014384B">
      <w:pPr>
        <w:pStyle w:val="Heading3"/>
      </w:pPr>
      <w:r>
        <w:t>ACL(Access Control List)</w:t>
      </w:r>
    </w:p>
    <w:p w14:paraId="2E1CF3C7" w14:textId="144F5FC6" w:rsidR="00B52E62" w:rsidRDefault="00B52E62" w:rsidP="00B52E62">
      <w:pPr>
        <w:pStyle w:val="Heading2"/>
      </w:pPr>
      <w:r>
        <w:t>Foundation Layer</w:t>
      </w:r>
    </w:p>
    <w:p w14:paraId="4F128399" w14:textId="69DC8392" w:rsidR="00B52E62" w:rsidRDefault="00B52E62" w:rsidP="00B52E62">
      <w:pPr>
        <w:pStyle w:val="Heading3"/>
      </w:pPr>
      <w:r>
        <w:t>Database</w:t>
      </w:r>
    </w:p>
    <w:p w14:paraId="03F11EAF" w14:textId="44FE5E4F" w:rsidR="00D329F4" w:rsidRDefault="004D0785" w:rsidP="00F71EAD">
      <w:pPr>
        <w:pStyle w:val="Heading3"/>
        <w:numPr>
          <w:ilvl w:val="0"/>
          <w:numId w:val="0"/>
        </w:numPr>
      </w:pPr>
      <w:r>
        <w:rPr>
          <w:noProof/>
        </w:rPr>
        <w:lastRenderedPageBreak/>
        <w:drawing>
          <wp:inline distT="0" distB="0" distL="0" distR="0" wp14:anchorId="6D74D736" wp14:editId="2F36F793">
            <wp:extent cx="5486400" cy="34559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Diagram.png"/>
                    <pic:cNvPicPr/>
                  </pic:nvPicPr>
                  <pic:blipFill rotWithShape="1">
                    <a:blip r:embed="rId11">
                      <a:extLst>
                        <a:ext uri="{28A0092B-C50C-407E-A947-70E740481C1C}">
                          <a14:useLocalDpi xmlns:a14="http://schemas.microsoft.com/office/drawing/2010/main" val="0"/>
                        </a:ext>
                      </a:extLst>
                    </a:blip>
                    <a:srcRect r="3365"/>
                    <a:stretch/>
                  </pic:blipFill>
                  <pic:spPr bwMode="auto">
                    <a:xfrm>
                      <a:off x="0" y="0"/>
                      <a:ext cx="5486400" cy="3455963"/>
                    </a:xfrm>
                    <a:prstGeom prst="rect">
                      <a:avLst/>
                    </a:prstGeom>
                    <a:ln>
                      <a:noFill/>
                    </a:ln>
                    <a:extLst>
                      <a:ext uri="{53640926-AAD7-44D8-BBD7-CCE9431645EC}">
                        <a14:shadowObscured xmlns:a14="http://schemas.microsoft.com/office/drawing/2010/main"/>
                      </a:ext>
                    </a:extLst>
                  </pic:spPr>
                </pic:pic>
              </a:graphicData>
            </a:graphic>
          </wp:inline>
        </w:drawing>
      </w:r>
    </w:p>
    <w:p w14:paraId="0125E2D3" w14:textId="77777777" w:rsidR="00347850" w:rsidRDefault="00347850" w:rsidP="00347850">
      <w:pPr>
        <w:pStyle w:val="Heading1"/>
      </w:pPr>
      <w:r>
        <w:t>conclusion</w:t>
      </w:r>
    </w:p>
    <w:sdt>
      <w:sdtPr>
        <w:id w:val="1977867602"/>
        <w:placeholder>
          <w:docPart w:val="92BBBB0BBF315F4D94BE52E74DC9B5C1"/>
        </w:placeholder>
        <w:temporary/>
        <w:showingPlcHdr/>
        <w15:appearance w15:val="hidden"/>
      </w:sdtPr>
      <w:sdtContent>
        <w:p w14:paraId="257B64A3" w14:textId="77777777" w:rsidR="00347850" w:rsidRDefault="00347850" w:rsidP="00347850">
          <w:r>
            <w:t xml:space="preserve">Want to insert a picture from your files or add a shape, text box, or table? You got it! On the Insert tab of the ribbon, just tap the option you need. </w:t>
          </w:r>
        </w:p>
        <w:p w14:paraId="09D08C99" w14:textId="77777777" w:rsidR="00347850" w:rsidRDefault="00347850" w:rsidP="00347850">
          <w:r>
            <w:t>Find even more easy-to-use tools on the Insert tab, such as to add a hyperlink or insert a comment.</w:t>
          </w:r>
        </w:p>
      </w:sdtContent>
    </w:sdt>
    <w:p w14:paraId="061D51EE" w14:textId="0A6ACA7A" w:rsidR="006311EE" w:rsidRDefault="006311EE" w:rsidP="006311EE">
      <w:pPr>
        <w:pStyle w:val="Heading1"/>
      </w:pPr>
      <w:r>
        <w:t>References</w:t>
      </w:r>
    </w:p>
    <w:p w14:paraId="0F03B4B3" w14:textId="1132BB1E" w:rsidR="006311EE" w:rsidRDefault="006311EE" w:rsidP="006311EE">
      <w:r w:rsidRPr="006311EE">
        <w:t>http://loopback.io/</w:t>
      </w:r>
    </w:p>
    <w:p w14:paraId="4754B377" w14:textId="77777777" w:rsidR="006311EE" w:rsidRDefault="006311EE" w:rsidP="006311EE">
      <w:pPr>
        <w:pStyle w:val="Heading1"/>
      </w:pPr>
      <w:r>
        <w:t>Glossary</w:t>
      </w:r>
    </w:p>
    <w:p w14:paraId="1775AF54" w14:textId="77777777" w:rsidR="006311EE" w:rsidRDefault="006311EE" w:rsidP="006311EE">
      <w:pPr>
        <w:pStyle w:val="Heading1"/>
        <w:numPr>
          <w:ilvl w:val="0"/>
          <w:numId w:val="0"/>
        </w:numPr>
      </w:pPr>
      <w:r>
        <w:t>A</w:t>
      </w:r>
    </w:p>
    <w:p w14:paraId="18D3EDDA" w14:textId="77777777" w:rsidR="006311EE" w:rsidRDefault="006311EE" w:rsidP="006311EE">
      <w:pPr>
        <w:rPr>
          <w:rFonts w:eastAsia="Times New Roman"/>
        </w:rPr>
      </w:pPr>
      <w:r>
        <w:t xml:space="preserve">ACL: </w:t>
      </w:r>
      <w:r>
        <w:rPr>
          <w:rFonts w:ascii="Arial" w:eastAsia="Times New Roman" w:hAnsi="Arial" w:cs="Arial"/>
          <w:color w:val="333333"/>
          <w:sz w:val="23"/>
          <w:szCs w:val="23"/>
          <w:shd w:val="clear" w:color="auto" w:fill="FFFFFF"/>
        </w:rPr>
        <w:t>Access control list, a list associated with an object that identifies all the subjects that can access the object and their access rights.  See</w:t>
      </w:r>
      <w:r>
        <w:rPr>
          <w:rStyle w:val="apple-converted-space"/>
          <w:rFonts w:ascii="Arial" w:eastAsia="Times New Roman" w:hAnsi="Arial" w:cs="Arial"/>
          <w:color w:val="333333"/>
          <w:sz w:val="23"/>
          <w:szCs w:val="23"/>
          <w:shd w:val="clear" w:color="auto" w:fill="FFFFFF"/>
        </w:rPr>
        <w:t> </w:t>
      </w:r>
      <w:hyperlink r:id="rId12" w:history="1">
        <w:r>
          <w:rPr>
            <w:rStyle w:val="Hyperlink"/>
            <w:rFonts w:ascii="Arial" w:eastAsia="Times New Roman" w:hAnsi="Arial" w:cs="Arial"/>
            <w:color w:val="649729"/>
            <w:sz w:val="23"/>
            <w:szCs w:val="23"/>
            <w:shd w:val="clear" w:color="auto" w:fill="FFFFFF"/>
          </w:rPr>
          <w:t>Authentication, authorization, and permissions</w:t>
        </w:r>
      </w:hyperlink>
      <w:r>
        <w:rPr>
          <w:rFonts w:ascii="Arial" w:eastAsia="Times New Roman" w:hAnsi="Arial" w:cs="Arial"/>
          <w:color w:val="333333"/>
          <w:sz w:val="23"/>
          <w:szCs w:val="23"/>
          <w:shd w:val="clear" w:color="auto" w:fill="FFFFFF"/>
        </w:rPr>
        <w:t>.</w:t>
      </w:r>
    </w:p>
    <w:p w14:paraId="63C46BCD" w14:textId="016875D0" w:rsidR="00D329F4" w:rsidRDefault="006311EE" w:rsidP="00D329F4">
      <w:pPr>
        <w:pStyle w:val="Heading1"/>
        <w:numPr>
          <w:ilvl w:val="0"/>
          <w:numId w:val="0"/>
        </w:numPr>
        <w:ind w:left="360" w:hanging="360"/>
      </w:pPr>
      <w:r>
        <w:t>B</w:t>
      </w:r>
    </w:p>
    <w:p w14:paraId="0AB6FEF6" w14:textId="77777777" w:rsidR="00D329F4" w:rsidRPr="00D329F4" w:rsidRDefault="00D329F4" w:rsidP="00D329F4">
      <w:pPr>
        <w:pStyle w:val="NormalWeb"/>
        <w:shd w:val="clear" w:color="auto" w:fill="FFFFFF"/>
        <w:spacing w:before="150" w:line="321" w:lineRule="atLeast"/>
        <w:rPr>
          <w:rFonts w:ascii="Arial" w:hAnsi="Arial" w:cs="Arial"/>
          <w:b/>
          <w:bCs/>
          <w:color w:val="333333"/>
          <w:sz w:val="23"/>
          <w:szCs w:val="23"/>
        </w:rPr>
      </w:pPr>
      <w:r w:rsidRPr="00D329F4">
        <w:rPr>
          <w:rFonts w:ascii="Arial" w:hAnsi="Arial" w:cs="Arial"/>
          <w:b/>
          <w:bCs/>
          <w:color w:val="333333"/>
          <w:sz w:val="23"/>
          <w:szCs w:val="23"/>
        </w:rPr>
        <w:t>Buildpacks</w:t>
      </w:r>
    </w:p>
    <w:p w14:paraId="589EBDDA" w14:textId="29F1F4C8" w:rsidR="00D329F4" w:rsidRPr="00D329F4" w:rsidRDefault="00D329F4" w:rsidP="00D329F4">
      <w:pPr>
        <w:pStyle w:val="NormalWeb"/>
        <w:shd w:val="clear" w:color="auto" w:fill="FFFFFF"/>
        <w:spacing w:before="150" w:line="321" w:lineRule="atLeast"/>
        <w:ind w:left="450"/>
        <w:rPr>
          <w:rFonts w:ascii="Arial" w:hAnsi="Arial" w:cs="Arial"/>
          <w:color w:val="333333"/>
          <w:sz w:val="23"/>
          <w:szCs w:val="23"/>
        </w:rPr>
      </w:pPr>
      <w:r w:rsidRPr="00D329F4">
        <w:rPr>
          <w:rFonts w:ascii="Arial" w:hAnsi="Arial" w:cs="Arial"/>
          <w:color w:val="333333"/>
          <w:sz w:val="23"/>
          <w:szCs w:val="23"/>
        </w:rPr>
        <w:lastRenderedPageBreak/>
        <w:t xml:space="preserve">Buildpacks are scripts that are run when </w:t>
      </w:r>
      <w:r>
        <w:rPr>
          <w:rFonts w:ascii="Arial" w:hAnsi="Arial" w:cs="Arial"/>
          <w:color w:val="333333"/>
          <w:sz w:val="23"/>
          <w:szCs w:val="23"/>
        </w:rPr>
        <w:t>the</w:t>
      </w:r>
      <w:r w:rsidRPr="00D329F4">
        <w:rPr>
          <w:rFonts w:ascii="Arial" w:hAnsi="Arial" w:cs="Arial"/>
          <w:color w:val="333333"/>
          <w:sz w:val="23"/>
          <w:szCs w:val="23"/>
        </w:rPr>
        <w:t xml:space="preserve"> app is deployed. They are used to install dependencies for </w:t>
      </w:r>
      <w:r>
        <w:rPr>
          <w:rFonts w:ascii="Arial" w:hAnsi="Arial" w:cs="Arial"/>
          <w:color w:val="333333"/>
          <w:sz w:val="23"/>
          <w:szCs w:val="23"/>
        </w:rPr>
        <w:t>the</w:t>
      </w:r>
      <w:r w:rsidRPr="00D329F4">
        <w:rPr>
          <w:rFonts w:ascii="Arial" w:hAnsi="Arial" w:cs="Arial"/>
          <w:color w:val="333333"/>
          <w:sz w:val="23"/>
          <w:szCs w:val="23"/>
        </w:rPr>
        <w:t xml:space="preserve"> app and configure </w:t>
      </w:r>
      <w:r>
        <w:rPr>
          <w:rFonts w:ascii="Arial" w:hAnsi="Arial" w:cs="Arial"/>
          <w:color w:val="333333"/>
          <w:sz w:val="23"/>
          <w:szCs w:val="23"/>
        </w:rPr>
        <w:t>the</w:t>
      </w:r>
      <w:r w:rsidRPr="00D329F4">
        <w:rPr>
          <w:rFonts w:ascii="Arial" w:hAnsi="Arial" w:cs="Arial"/>
          <w:color w:val="333333"/>
          <w:sz w:val="23"/>
          <w:szCs w:val="23"/>
        </w:rPr>
        <w:t xml:space="preserve"> environment.</w:t>
      </w:r>
    </w:p>
    <w:p w14:paraId="49D5389B" w14:textId="733F25EC" w:rsidR="00D329F4" w:rsidRPr="0014384B" w:rsidRDefault="00D329F4" w:rsidP="00D329F4">
      <w:pPr>
        <w:pStyle w:val="NormalWeb"/>
        <w:shd w:val="clear" w:color="auto" w:fill="FFFFFF"/>
        <w:spacing w:before="150" w:beforeAutospacing="0" w:after="0" w:afterAutospacing="0" w:line="321" w:lineRule="atLeast"/>
        <w:ind w:left="450"/>
        <w:rPr>
          <w:rFonts w:ascii="Arial" w:hAnsi="Arial" w:cs="Arial"/>
          <w:color w:val="333333"/>
          <w:sz w:val="23"/>
          <w:szCs w:val="23"/>
        </w:rPr>
      </w:pPr>
      <w:r>
        <w:rPr>
          <w:rFonts w:ascii="Arial" w:hAnsi="Arial" w:cs="Arial"/>
          <w:color w:val="333333"/>
          <w:sz w:val="23"/>
          <w:szCs w:val="23"/>
        </w:rPr>
        <w:t>.  </w:t>
      </w:r>
    </w:p>
    <w:p w14:paraId="6090C9D4" w14:textId="77777777" w:rsidR="00D329F4" w:rsidRDefault="00D329F4" w:rsidP="00D329F4">
      <w:pPr>
        <w:pStyle w:val="Heading1"/>
        <w:numPr>
          <w:ilvl w:val="0"/>
          <w:numId w:val="0"/>
        </w:numPr>
        <w:ind w:left="360" w:hanging="360"/>
      </w:pPr>
    </w:p>
    <w:p w14:paraId="01B9A7B5" w14:textId="77777777" w:rsidR="006311EE" w:rsidRDefault="006311EE" w:rsidP="006311EE">
      <w:pPr>
        <w:pStyle w:val="Heading1"/>
        <w:numPr>
          <w:ilvl w:val="0"/>
          <w:numId w:val="0"/>
        </w:numPr>
        <w:ind w:left="360" w:hanging="360"/>
      </w:pPr>
      <w:r>
        <w:t>C</w:t>
      </w:r>
    </w:p>
    <w:p w14:paraId="4A637A2F" w14:textId="77777777" w:rsidR="006311EE" w:rsidRDefault="006311EE" w:rsidP="006311EE">
      <w:pPr>
        <w:pStyle w:val="Heading1"/>
        <w:numPr>
          <w:ilvl w:val="0"/>
          <w:numId w:val="0"/>
        </w:numPr>
        <w:ind w:left="360" w:hanging="360"/>
      </w:pPr>
      <w:r>
        <w:t>D</w:t>
      </w:r>
    </w:p>
    <w:p w14:paraId="7F8CB69B" w14:textId="77777777" w:rsidR="006311EE" w:rsidRDefault="006311EE" w:rsidP="006311EE">
      <w:pPr>
        <w:pStyle w:val="NormalWeb"/>
        <w:shd w:val="clear" w:color="auto" w:fill="FFFFFF"/>
        <w:spacing w:before="150" w:beforeAutospacing="0" w:after="0" w:afterAutospacing="0" w:line="321" w:lineRule="atLeast"/>
        <w:rPr>
          <w:rFonts w:ascii="Arial" w:hAnsi="Arial" w:cs="Arial"/>
          <w:color w:val="333333"/>
          <w:sz w:val="23"/>
          <w:szCs w:val="23"/>
        </w:rPr>
      </w:pPr>
      <w:r>
        <w:rPr>
          <w:rStyle w:val="Strong"/>
          <w:rFonts w:ascii="Arial" w:hAnsi="Arial" w:cs="Arial"/>
          <w:color w:val="333333"/>
          <w:sz w:val="23"/>
          <w:szCs w:val="23"/>
        </w:rPr>
        <w:t>data source</w:t>
      </w:r>
    </w:p>
    <w:p w14:paraId="0DE8FF92" w14:textId="13B65DB2" w:rsidR="006311EE" w:rsidRPr="0014384B" w:rsidRDefault="006311EE" w:rsidP="0014384B">
      <w:pPr>
        <w:pStyle w:val="NormalWeb"/>
        <w:shd w:val="clear" w:color="auto" w:fill="FFFFFF"/>
        <w:spacing w:before="150" w:beforeAutospacing="0" w:after="0" w:afterAutospacing="0" w:line="321" w:lineRule="atLeast"/>
        <w:ind w:left="450"/>
        <w:rPr>
          <w:rFonts w:ascii="Arial" w:hAnsi="Arial" w:cs="Arial"/>
          <w:color w:val="333333"/>
          <w:sz w:val="23"/>
          <w:szCs w:val="23"/>
        </w:rPr>
      </w:pPr>
      <w:r>
        <w:rPr>
          <w:rFonts w:ascii="Arial" w:hAnsi="Arial" w:cs="Arial"/>
          <w:color w:val="333333"/>
          <w:sz w:val="23"/>
          <w:szCs w:val="23"/>
        </w:rPr>
        <w:t>A data source connects with specific database or other back-end system using a connector.  </w:t>
      </w:r>
    </w:p>
    <w:p w14:paraId="65533617" w14:textId="77777777" w:rsidR="006311EE" w:rsidRDefault="006311EE" w:rsidP="006311EE">
      <w:pPr>
        <w:pStyle w:val="Heading1"/>
        <w:numPr>
          <w:ilvl w:val="0"/>
          <w:numId w:val="0"/>
        </w:numPr>
        <w:ind w:left="360" w:hanging="360"/>
      </w:pPr>
      <w:r>
        <w:t>E</w:t>
      </w:r>
    </w:p>
    <w:p w14:paraId="444EF91B" w14:textId="77777777" w:rsidR="006311EE" w:rsidRDefault="006311EE" w:rsidP="006311EE">
      <w:pPr>
        <w:pStyle w:val="Heading1"/>
        <w:numPr>
          <w:ilvl w:val="0"/>
          <w:numId w:val="0"/>
        </w:numPr>
        <w:ind w:left="360" w:hanging="360"/>
      </w:pPr>
      <w:r>
        <w:t>F</w:t>
      </w:r>
    </w:p>
    <w:p w14:paraId="24B7581A" w14:textId="77777777" w:rsidR="006311EE" w:rsidRDefault="006311EE" w:rsidP="006311EE">
      <w:pPr>
        <w:pStyle w:val="Heading1"/>
        <w:numPr>
          <w:ilvl w:val="0"/>
          <w:numId w:val="0"/>
        </w:numPr>
        <w:ind w:left="360" w:hanging="360"/>
      </w:pPr>
      <w:r>
        <w:t>G</w:t>
      </w:r>
    </w:p>
    <w:p w14:paraId="28BBA860" w14:textId="77777777" w:rsidR="006311EE" w:rsidRDefault="006311EE" w:rsidP="006311EE">
      <w:pPr>
        <w:pStyle w:val="Heading1"/>
        <w:numPr>
          <w:ilvl w:val="0"/>
          <w:numId w:val="0"/>
        </w:numPr>
        <w:ind w:left="360" w:hanging="360"/>
      </w:pPr>
      <w:r>
        <w:t>H</w:t>
      </w:r>
    </w:p>
    <w:p w14:paraId="423736ED" w14:textId="77777777" w:rsidR="006311EE" w:rsidRDefault="006311EE" w:rsidP="006311EE">
      <w:pPr>
        <w:pStyle w:val="Heading1"/>
        <w:numPr>
          <w:ilvl w:val="0"/>
          <w:numId w:val="0"/>
        </w:numPr>
        <w:ind w:left="360" w:hanging="360"/>
      </w:pPr>
      <w:r>
        <w:t>I</w:t>
      </w:r>
    </w:p>
    <w:p w14:paraId="5B4309F2" w14:textId="77777777" w:rsidR="006311EE" w:rsidRDefault="006311EE" w:rsidP="006311EE">
      <w:pPr>
        <w:pStyle w:val="Heading1"/>
        <w:numPr>
          <w:ilvl w:val="0"/>
          <w:numId w:val="0"/>
        </w:numPr>
        <w:ind w:left="360" w:hanging="360"/>
      </w:pPr>
      <w:r>
        <w:t>J</w:t>
      </w:r>
    </w:p>
    <w:p w14:paraId="35E17FAD" w14:textId="77777777" w:rsidR="006311EE" w:rsidRDefault="006311EE" w:rsidP="006311EE">
      <w:pPr>
        <w:pStyle w:val="Heading1"/>
        <w:numPr>
          <w:ilvl w:val="0"/>
          <w:numId w:val="0"/>
        </w:numPr>
        <w:ind w:left="360" w:hanging="360"/>
      </w:pPr>
      <w:r>
        <w:t>K</w:t>
      </w:r>
    </w:p>
    <w:p w14:paraId="26EBE5DE" w14:textId="77777777" w:rsidR="006311EE" w:rsidRDefault="006311EE" w:rsidP="006311EE">
      <w:pPr>
        <w:pStyle w:val="Heading1"/>
        <w:numPr>
          <w:ilvl w:val="0"/>
          <w:numId w:val="0"/>
        </w:numPr>
        <w:ind w:left="360" w:hanging="360"/>
      </w:pPr>
      <w:r>
        <w:t>L</w:t>
      </w:r>
    </w:p>
    <w:p w14:paraId="42DE3D35" w14:textId="77777777" w:rsidR="006311EE" w:rsidRDefault="006311EE" w:rsidP="006311EE">
      <w:pPr>
        <w:pStyle w:val="Heading1"/>
        <w:numPr>
          <w:ilvl w:val="0"/>
          <w:numId w:val="0"/>
        </w:numPr>
        <w:ind w:left="360" w:hanging="360"/>
      </w:pPr>
      <w:r>
        <w:lastRenderedPageBreak/>
        <w:t>M</w:t>
      </w:r>
    </w:p>
    <w:p w14:paraId="62DEDFA3" w14:textId="77777777" w:rsidR="006311EE" w:rsidRDefault="006311EE" w:rsidP="006311EE">
      <w:pPr>
        <w:pStyle w:val="Heading1"/>
        <w:numPr>
          <w:ilvl w:val="0"/>
          <w:numId w:val="0"/>
        </w:numPr>
        <w:ind w:left="360" w:hanging="360"/>
      </w:pPr>
      <w:r>
        <w:t>N</w:t>
      </w:r>
    </w:p>
    <w:p w14:paraId="1B3651B3" w14:textId="77777777" w:rsidR="006311EE" w:rsidRDefault="006311EE" w:rsidP="006311EE">
      <w:pPr>
        <w:pStyle w:val="Heading1"/>
        <w:numPr>
          <w:ilvl w:val="0"/>
          <w:numId w:val="0"/>
        </w:numPr>
        <w:ind w:left="360" w:hanging="360"/>
      </w:pPr>
      <w:r>
        <w:t>O</w:t>
      </w:r>
    </w:p>
    <w:p w14:paraId="26F86B35" w14:textId="5A0AEC13" w:rsidR="006311EE" w:rsidRDefault="006311EE" w:rsidP="006311EE">
      <w:pPr>
        <w:pStyle w:val="Heading1"/>
        <w:numPr>
          <w:ilvl w:val="0"/>
          <w:numId w:val="0"/>
        </w:numPr>
        <w:ind w:left="360" w:hanging="360"/>
      </w:pPr>
      <w:r>
        <w:t>P</w:t>
      </w:r>
    </w:p>
    <w:p w14:paraId="233597BD" w14:textId="1CDB8C65" w:rsidR="006311EE" w:rsidRDefault="006311EE" w:rsidP="006311EE">
      <w:pPr>
        <w:pStyle w:val="Heading1"/>
        <w:numPr>
          <w:ilvl w:val="0"/>
          <w:numId w:val="0"/>
        </w:numPr>
        <w:ind w:left="360" w:hanging="360"/>
      </w:pPr>
      <w:r>
        <w:t>Q</w:t>
      </w:r>
    </w:p>
    <w:p w14:paraId="700F7A81" w14:textId="4968E504" w:rsidR="006311EE" w:rsidRDefault="006311EE" w:rsidP="006311EE">
      <w:pPr>
        <w:pStyle w:val="Heading1"/>
        <w:numPr>
          <w:ilvl w:val="0"/>
          <w:numId w:val="0"/>
        </w:numPr>
        <w:ind w:left="360" w:hanging="360"/>
      </w:pPr>
      <w:r>
        <w:t>R</w:t>
      </w:r>
    </w:p>
    <w:p w14:paraId="2DA5B6F7" w14:textId="5E205B6A" w:rsidR="006311EE" w:rsidRDefault="006311EE" w:rsidP="006311EE">
      <w:pPr>
        <w:pStyle w:val="Heading1"/>
        <w:numPr>
          <w:ilvl w:val="0"/>
          <w:numId w:val="0"/>
        </w:numPr>
        <w:ind w:left="360" w:hanging="360"/>
      </w:pPr>
      <w:r>
        <w:t>S</w:t>
      </w:r>
    </w:p>
    <w:p w14:paraId="5826A8A3" w14:textId="6C6434D3" w:rsidR="006311EE" w:rsidRDefault="006311EE" w:rsidP="006311EE">
      <w:pPr>
        <w:pStyle w:val="Heading1"/>
        <w:numPr>
          <w:ilvl w:val="0"/>
          <w:numId w:val="0"/>
        </w:numPr>
        <w:ind w:left="360" w:hanging="360"/>
      </w:pPr>
      <w:r>
        <w:t>T</w:t>
      </w:r>
    </w:p>
    <w:p w14:paraId="1A5FE86C" w14:textId="76EE4B15" w:rsidR="006311EE" w:rsidRDefault="006311EE" w:rsidP="006311EE">
      <w:pPr>
        <w:pStyle w:val="Heading1"/>
        <w:numPr>
          <w:ilvl w:val="0"/>
          <w:numId w:val="0"/>
        </w:numPr>
        <w:ind w:left="360" w:hanging="360"/>
      </w:pPr>
      <w:r>
        <w:t>U</w:t>
      </w:r>
    </w:p>
    <w:p w14:paraId="5B4B6854" w14:textId="1A2263FE" w:rsidR="006311EE" w:rsidRDefault="006311EE" w:rsidP="006311EE">
      <w:pPr>
        <w:pStyle w:val="Heading1"/>
        <w:numPr>
          <w:ilvl w:val="0"/>
          <w:numId w:val="0"/>
        </w:numPr>
        <w:ind w:left="360" w:hanging="360"/>
      </w:pPr>
      <w:r>
        <w:t>V</w:t>
      </w:r>
    </w:p>
    <w:p w14:paraId="2EC36C66" w14:textId="4B6F403D" w:rsidR="006311EE" w:rsidRDefault="006311EE" w:rsidP="006311EE">
      <w:pPr>
        <w:pStyle w:val="Heading1"/>
        <w:numPr>
          <w:ilvl w:val="0"/>
          <w:numId w:val="0"/>
        </w:numPr>
        <w:ind w:left="360" w:hanging="360"/>
      </w:pPr>
      <w:r>
        <w:t>W</w:t>
      </w:r>
    </w:p>
    <w:p w14:paraId="3462C012" w14:textId="546B1FBF" w:rsidR="006311EE" w:rsidRDefault="006311EE" w:rsidP="006311EE">
      <w:pPr>
        <w:pStyle w:val="Heading1"/>
        <w:numPr>
          <w:ilvl w:val="0"/>
          <w:numId w:val="0"/>
        </w:numPr>
        <w:ind w:left="360" w:hanging="360"/>
      </w:pPr>
      <w:r>
        <w:t>X</w:t>
      </w:r>
    </w:p>
    <w:p w14:paraId="06004BDD" w14:textId="20C4671D" w:rsidR="006311EE" w:rsidRDefault="006311EE" w:rsidP="006311EE">
      <w:pPr>
        <w:pStyle w:val="Heading1"/>
        <w:numPr>
          <w:ilvl w:val="0"/>
          <w:numId w:val="0"/>
        </w:numPr>
        <w:ind w:left="360" w:hanging="360"/>
      </w:pPr>
      <w:r>
        <w:t>Y</w:t>
      </w:r>
    </w:p>
    <w:p w14:paraId="2CADC0A6" w14:textId="29B48FF7" w:rsidR="006311EE" w:rsidRDefault="006311EE" w:rsidP="006311EE">
      <w:pPr>
        <w:pStyle w:val="Heading1"/>
        <w:numPr>
          <w:ilvl w:val="0"/>
          <w:numId w:val="0"/>
        </w:numPr>
        <w:ind w:left="360" w:hanging="360"/>
      </w:pPr>
      <w:r>
        <w:t>Z</w:t>
      </w:r>
    </w:p>
    <w:p w14:paraId="08C58E87" w14:textId="7B24E2DB" w:rsidR="00C23CDA" w:rsidRDefault="00C23CDA" w:rsidP="00C23CDA">
      <w:pPr>
        <w:pStyle w:val="Heading1"/>
      </w:pPr>
      <w:r>
        <w:lastRenderedPageBreak/>
        <w:t xml:space="preserve">used Opensource lists </w:t>
      </w:r>
    </w:p>
    <w:p w14:paraId="016522AB" w14:textId="4705B73F" w:rsidR="0014384B" w:rsidRDefault="0014384B" w:rsidP="0014384B">
      <w:r w:rsidRPr="0014384B">
        <w:t>android-ocr</w:t>
      </w:r>
      <w:r>
        <w:t xml:space="preserve"> : </w:t>
      </w:r>
      <w:hyperlink r:id="rId13" w:history="1">
        <w:r w:rsidRPr="006963B1">
          <w:rPr>
            <w:rStyle w:val="Hyperlink"/>
          </w:rPr>
          <w:t>https://github.com/rmtheis/android-ocr</w:t>
        </w:r>
      </w:hyperlink>
    </w:p>
    <w:p w14:paraId="42486C61" w14:textId="1F9978DC" w:rsidR="00D329F4" w:rsidRDefault="00D329F4" w:rsidP="0014384B">
      <w:r>
        <w:t xml:space="preserve">Tesserat: </w:t>
      </w:r>
      <w:r w:rsidRPr="00D329F4">
        <w:t>https://github.com/tesseract-ocr/tesseract</w:t>
      </w:r>
    </w:p>
    <w:p w14:paraId="51ADE5DD" w14:textId="6E38CA50" w:rsidR="0014384B" w:rsidRDefault="0014384B" w:rsidP="0014384B">
      <w:r>
        <w:t xml:space="preserve">LoopBack: </w:t>
      </w:r>
      <w:r w:rsidRPr="0014384B">
        <w:t>https://loopback.io/</w:t>
      </w:r>
    </w:p>
    <w:p w14:paraId="295F47DD" w14:textId="77777777" w:rsidR="006311EE" w:rsidRDefault="006311EE" w:rsidP="006311EE">
      <w:pPr>
        <w:pStyle w:val="Heading1"/>
        <w:numPr>
          <w:ilvl w:val="0"/>
          <w:numId w:val="0"/>
        </w:numPr>
        <w:ind w:left="360"/>
      </w:pPr>
    </w:p>
    <w:p w14:paraId="13D06E1F" w14:textId="77777777" w:rsidR="006311EE" w:rsidRDefault="006311EE" w:rsidP="006311EE">
      <w:pPr>
        <w:pStyle w:val="Heading1"/>
        <w:numPr>
          <w:ilvl w:val="0"/>
          <w:numId w:val="0"/>
        </w:numPr>
        <w:ind w:left="360"/>
      </w:pPr>
    </w:p>
    <w:p w14:paraId="20AE7E39" w14:textId="74D19EE3" w:rsidR="00347850" w:rsidRDefault="00347850" w:rsidP="006311EE"/>
    <w:sectPr w:rsidR="00347850">
      <w:footerReference w:type="default" r:id="rId14"/>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7CFE88" w14:textId="77777777" w:rsidR="00EF258B" w:rsidRDefault="00EF258B">
      <w:r>
        <w:separator/>
      </w:r>
    </w:p>
    <w:p w14:paraId="163D77E2" w14:textId="77777777" w:rsidR="00EF258B" w:rsidRDefault="00EF258B"/>
  </w:endnote>
  <w:endnote w:type="continuationSeparator" w:id="0">
    <w:p w14:paraId="0529D602" w14:textId="77777777" w:rsidR="00EF258B" w:rsidRDefault="00EF258B">
      <w:r>
        <w:continuationSeparator/>
      </w:r>
    </w:p>
    <w:p w14:paraId="3103D07C" w14:textId="77777777" w:rsidR="00EF258B" w:rsidRDefault="00EF25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맑은 고딕">
    <w:charset w:val="81"/>
    <w:family w:val="auto"/>
    <w:pitch w:val="variable"/>
    <w:sig w:usb0="9000002F" w:usb1="29D77CFB" w:usb2="00000012" w:usb3="00000000" w:csb0="0008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A5BA8" w14:textId="77777777" w:rsidR="00C446E9" w:rsidRDefault="00EF258B">
    <w:pPr>
      <w:pStyle w:val="Footer"/>
    </w:pPr>
    <w:r>
      <w:fldChar w:fldCharType="begin"/>
    </w:r>
    <w:r>
      <w:instrText xml:space="preserve"> PAGE   \* MERGEFORMAT </w:instrText>
    </w:r>
    <w:r>
      <w:fldChar w:fldCharType="separate"/>
    </w:r>
    <w:r w:rsidR="00E33D16">
      <w:rPr>
        <w:noProof/>
      </w:rPr>
      <w:t>12</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9E7CF8" w14:textId="77777777" w:rsidR="00EF258B" w:rsidRDefault="00EF258B">
      <w:r>
        <w:separator/>
      </w:r>
    </w:p>
    <w:p w14:paraId="0B2D2691" w14:textId="77777777" w:rsidR="00EF258B" w:rsidRDefault="00EF258B"/>
  </w:footnote>
  <w:footnote w:type="continuationSeparator" w:id="0">
    <w:p w14:paraId="065E4D62" w14:textId="77777777" w:rsidR="00EF258B" w:rsidRDefault="00EF258B">
      <w:r>
        <w:continuationSeparator/>
      </w:r>
    </w:p>
    <w:p w14:paraId="6ACB4A64" w14:textId="77777777" w:rsidR="00EF258B" w:rsidRDefault="00EF258B"/>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FB0E3A"/>
    <w:multiLevelType w:val="multilevel"/>
    <w:tmpl w:val="D6E81BDE"/>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lowerRoman"/>
      <w:pStyle w:val="Heading3"/>
      <w:lvlText w:val="%3."/>
      <w:lvlJc w:val="righ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850"/>
    <w:rsid w:val="00065E39"/>
    <w:rsid w:val="00114128"/>
    <w:rsid w:val="0014384B"/>
    <w:rsid w:val="0028303A"/>
    <w:rsid w:val="00347850"/>
    <w:rsid w:val="004D0785"/>
    <w:rsid w:val="005F650D"/>
    <w:rsid w:val="006311EE"/>
    <w:rsid w:val="0063293F"/>
    <w:rsid w:val="00777A03"/>
    <w:rsid w:val="00AB2349"/>
    <w:rsid w:val="00B52E62"/>
    <w:rsid w:val="00BB23AB"/>
    <w:rsid w:val="00C23CDA"/>
    <w:rsid w:val="00C446E9"/>
    <w:rsid w:val="00C57124"/>
    <w:rsid w:val="00D329F4"/>
    <w:rsid w:val="00E33D16"/>
    <w:rsid w:val="00EF258B"/>
    <w:rsid w:val="00F71EAD"/>
    <w:rsid w:val="00F850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8F87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11EE"/>
    <w:pPr>
      <w:spacing w:after="0" w:line="240" w:lineRule="auto"/>
      <w:ind w:left="0"/>
    </w:pPr>
    <w:rPr>
      <w:rFonts w:ascii="Times New Roman" w:hAnsi="Times New Roman" w:cs="Times New Roman"/>
      <w:color w:val="auto"/>
      <w:sz w:val="24"/>
      <w:szCs w:val="24"/>
      <w:lang w:eastAsia="ko-KR"/>
    </w:rPr>
  </w:style>
  <w:style w:type="paragraph" w:styleId="Heading1">
    <w:name w:val="heading 1"/>
    <w:basedOn w:val="Normal"/>
    <w:link w:val="Heading1Char"/>
    <w:uiPriority w:val="9"/>
    <w:qFormat/>
    <w:pPr>
      <w:numPr>
        <w:numId w:val="1"/>
      </w:numPr>
      <w:spacing w:before="600" w:after="60" w:line="288" w:lineRule="auto"/>
      <w:outlineLvl w:val="0"/>
    </w:pPr>
    <w:rPr>
      <w:rFonts w:asciiTheme="majorHAnsi" w:hAnsiTheme="majorHAnsi" w:cstheme="minorBidi"/>
      <w:caps/>
      <w:color w:val="2E2E2E" w:themeColor="accent2"/>
      <w:spacing w:val="14"/>
      <w:sz w:val="26"/>
      <w:szCs w:val="26"/>
      <w:lang w:eastAsia="ja-JP"/>
    </w:rPr>
  </w:style>
  <w:style w:type="paragraph" w:styleId="Heading2">
    <w:name w:val="heading 2"/>
    <w:basedOn w:val="Normal"/>
    <w:link w:val="Heading2Char"/>
    <w:uiPriority w:val="9"/>
    <w:unhideWhenUsed/>
    <w:qFormat/>
    <w:pPr>
      <w:numPr>
        <w:ilvl w:val="1"/>
        <w:numId w:val="1"/>
      </w:numPr>
      <w:spacing w:before="40" w:after="120" w:line="288" w:lineRule="auto"/>
      <w:outlineLvl w:val="1"/>
    </w:pPr>
    <w:rPr>
      <w:rFonts w:asciiTheme="majorHAnsi" w:eastAsiaTheme="majorEastAsia" w:hAnsiTheme="majorHAnsi" w:cstheme="majorBidi"/>
      <w:color w:val="2E2E2E" w:themeColor="accent2"/>
      <w:sz w:val="22"/>
      <w:szCs w:val="26"/>
      <w:lang w:eastAsia="ja-JP"/>
    </w:rPr>
  </w:style>
  <w:style w:type="paragraph" w:styleId="Heading3">
    <w:name w:val="heading 3"/>
    <w:basedOn w:val="Normal"/>
    <w:link w:val="Heading3Char"/>
    <w:uiPriority w:val="9"/>
    <w:unhideWhenUsed/>
    <w:qFormat/>
    <w:pPr>
      <w:numPr>
        <w:ilvl w:val="2"/>
        <w:numId w:val="1"/>
      </w:numPr>
      <w:spacing w:before="40" w:line="288" w:lineRule="auto"/>
      <w:outlineLvl w:val="2"/>
    </w:pPr>
    <w:rPr>
      <w:rFonts w:asciiTheme="majorHAnsi" w:eastAsiaTheme="majorEastAsia" w:hAnsiTheme="majorHAnsi" w:cstheme="majorBidi"/>
      <w:color w:val="707070" w:themeColor="accent1"/>
      <w:sz w:val="22"/>
      <w:lang w:eastAsia="ja-JP"/>
    </w:rPr>
  </w:style>
  <w:style w:type="paragraph" w:styleId="Heading4">
    <w:name w:val="heading 4"/>
    <w:basedOn w:val="Normal"/>
    <w:link w:val="Heading4Char"/>
    <w:uiPriority w:val="9"/>
    <w:unhideWhenUsed/>
    <w:qFormat/>
    <w:pPr>
      <w:numPr>
        <w:ilvl w:val="3"/>
        <w:numId w:val="1"/>
      </w:numPr>
      <w:spacing w:before="40" w:line="288" w:lineRule="auto"/>
      <w:outlineLvl w:val="3"/>
    </w:pPr>
    <w:rPr>
      <w:rFonts w:asciiTheme="majorHAnsi" w:eastAsiaTheme="majorEastAsia" w:hAnsiTheme="majorHAnsi" w:cstheme="majorBidi"/>
      <w:i/>
      <w:iCs/>
      <w:color w:val="707070" w:themeColor="accent1"/>
      <w:spacing w:val="6"/>
      <w:sz w:val="22"/>
      <w:szCs w:val="22"/>
      <w:lang w:eastAsia="ja-JP"/>
    </w:rPr>
  </w:style>
  <w:style w:type="paragraph" w:styleId="Heading5">
    <w:name w:val="heading 5"/>
    <w:basedOn w:val="Normal"/>
    <w:link w:val="Heading5Char"/>
    <w:uiPriority w:val="9"/>
    <w:semiHidden/>
    <w:unhideWhenUsed/>
    <w:qFormat/>
    <w:pPr>
      <w:numPr>
        <w:ilvl w:val="4"/>
        <w:numId w:val="1"/>
      </w:numPr>
      <w:spacing w:before="4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
      </w:numPr>
      <w:spacing w:before="4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
      </w:numPr>
      <w:spacing w:before="4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
      </w:numPr>
      <w:spacing w:before="4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ind w:left="360"/>
    </w:pPr>
    <w:rPr>
      <w:rFonts w:asciiTheme="minorHAnsi" w:hAnsiTheme="minorHAnsi" w:cstheme="minorBidi"/>
      <w:color w:val="707070" w:themeColor="accent1"/>
      <w:sz w:val="22"/>
      <w:szCs w:val="22"/>
      <w:lang w:eastAsia="ja-JP"/>
    </w:r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ind w:left="360"/>
    </w:pPr>
    <w:rPr>
      <w:rFonts w:asciiTheme="minorHAnsi" w:hAnsiTheme="minorHAnsi" w:cstheme="minorBidi"/>
      <w:color w:val="707070" w:themeColor="accent1"/>
      <w:sz w:val="22"/>
      <w:szCs w:val="22"/>
      <w:lang w:eastAsia="ja-JP"/>
    </w:r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ind w:left="360"/>
    </w:pPr>
    <w:rPr>
      <w:rFonts w:asciiTheme="minorHAnsi" w:hAnsiTheme="minorHAnsi" w:cstheme="minorBidi"/>
      <w:i/>
      <w:iCs/>
      <w:color w:val="707070" w:themeColor="accent1"/>
      <w:sz w:val="20"/>
      <w:szCs w:val="18"/>
      <w:lang w:eastAsia="ja-JP"/>
    </w:rPr>
  </w:style>
  <w:style w:type="paragraph" w:styleId="Title">
    <w:name w:val="Title"/>
    <w:basedOn w:val="Normal"/>
    <w:link w:val="TitleChar"/>
    <w:uiPriority w:val="2"/>
    <w:unhideWhenUsed/>
    <w:qFormat/>
    <w:pPr>
      <w:pBdr>
        <w:left w:val="single" w:sz="48" w:space="10" w:color="000000" w:themeColor="text1"/>
      </w:pBdr>
      <w:spacing w:before="240" w:line="288" w:lineRule="auto"/>
      <w:contextualSpacing/>
    </w:pPr>
    <w:rPr>
      <w:rFonts w:asciiTheme="majorHAnsi" w:eastAsiaTheme="majorEastAsia" w:hAnsiTheme="majorHAnsi" w:cstheme="majorBidi"/>
      <w:caps/>
      <w:color w:val="2E2E2E" w:themeColor="accent2"/>
      <w:spacing w:val="6"/>
      <w:sz w:val="54"/>
      <w:szCs w:val="56"/>
      <w:lang w:eastAsia="ja-JP"/>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line="288" w:lineRule="auto"/>
    </w:pPr>
    <w:rPr>
      <w:rFonts w:asciiTheme="minorHAnsi" w:hAnsiTheme="minorHAnsi" w:cstheme="minorBidi"/>
      <w:color w:val="707070" w:themeColor="accent1"/>
      <w:sz w:val="28"/>
      <w:szCs w:val="22"/>
      <w:lang w:eastAsia="ja-JP"/>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table" w:customStyle="1" w:styleId="TableGrid1">
    <w:name w:val="Table Grid1"/>
    <w:basedOn w:val="TableNormal"/>
    <w:next w:val="TableGrid"/>
    <w:uiPriority w:val="39"/>
    <w:rsid w:val="00F85034"/>
    <w:pPr>
      <w:spacing w:after="0" w:line="240" w:lineRule="auto"/>
      <w:ind w:left="0"/>
    </w:pPr>
    <w:rPr>
      <w:rFonts w:eastAsia="MS Mincho"/>
      <w:color w:val="auto"/>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F850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6311EE"/>
  </w:style>
  <w:style w:type="character" w:styleId="Hyperlink">
    <w:name w:val="Hyperlink"/>
    <w:basedOn w:val="DefaultParagraphFont"/>
    <w:uiPriority w:val="99"/>
    <w:unhideWhenUsed/>
    <w:rsid w:val="006311EE"/>
    <w:rPr>
      <w:color w:val="0000FF"/>
      <w:u w:val="single"/>
    </w:rPr>
  </w:style>
  <w:style w:type="paragraph" w:styleId="NormalWeb">
    <w:name w:val="Normal (Web)"/>
    <w:basedOn w:val="Normal"/>
    <w:uiPriority w:val="99"/>
    <w:unhideWhenUsed/>
    <w:rsid w:val="006311E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293097">
      <w:bodyDiv w:val="1"/>
      <w:marLeft w:val="0"/>
      <w:marRight w:val="0"/>
      <w:marTop w:val="0"/>
      <w:marBottom w:val="0"/>
      <w:divBdr>
        <w:top w:val="none" w:sz="0" w:space="0" w:color="auto"/>
        <w:left w:val="none" w:sz="0" w:space="0" w:color="auto"/>
        <w:bottom w:val="none" w:sz="0" w:space="0" w:color="auto"/>
        <w:right w:val="none" w:sz="0" w:space="0" w:color="auto"/>
      </w:divBdr>
    </w:div>
    <w:div w:id="663512189">
      <w:bodyDiv w:val="1"/>
      <w:marLeft w:val="0"/>
      <w:marRight w:val="0"/>
      <w:marTop w:val="0"/>
      <w:marBottom w:val="0"/>
      <w:divBdr>
        <w:top w:val="none" w:sz="0" w:space="0" w:color="auto"/>
        <w:left w:val="none" w:sz="0" w:space="0" w:color="auto"/>
        <w:bottom w:val="none" w:sz="0" w:space="0" w:color="auto"/>
        <w:right w:val="none" w:sz="0" w:space="0" w:color="auto"/>
      </w:divBdr>
    </w:div>
    <w:div w:id="983006828">
      <w:bodyDiv w:val="1"/>
      <w:marLeft w:val="0"/>
      <w:marRight w:val="0"/>
      <w:marTop w:val="0"/>
      <w:marBottom w:val="0"/>
      <w:divBdr>
        <w:top w:val="none" w:sz="0" w:space="0" w:color="auto"/>
        <w:left w:val="none" w:sz="0" w:space="0" w:color="auto"/>
        <w:bottom w:val="none" w:sz="0" w:space="0" w:color="auto"/>
        <w:right w:val="none" w:sz="0" w:space="0" w:color="auto"/>
      </w:divBdr>
    </w:div>
    <w:div w:id="1373921702">
      <w:bodyDiv w:val="1"/>
      <w:marLeft w:val="0"/>
      <w:marRight w:val="0"/>
      <w:marTop w:val="0"/>
      <w:marBottom w:val="0"/>
      <w:divBdr>
        <w:top w:val="none" w:sz="0" w:space="0" w:color="auto"/>
        <w:left w:val="none" w:sz="0" w:space="0" w:color="auto"/>
        <w:bottom w:val="none" w:sz="0" w:space="0" w:color="auto"/>
        <w:right w:val="none" w:sz="0" w:space="0" w:color="auto"/>
      </w:divBdr>
    </w:div>
    <w:div w:id="1405570475">
      <w:bodyDiv w:val="1"/>
      <w:marLeft w:val="0"/>
      <w:marRight w:val="0"/>
      <w:marTop w:val="0"/>
      <w:marBottom w:val="0"/>
      <w:divBdr>
        <w:top w:val="none" w:sz="0" w:space="0" w:color="auto"/>
        <w:left w:val="none" w:sz="0" w:space="0" w:color="auto"/>
        <w:bottom w:val="none" w:sz="0" w:space="0" w:color="auto"/>
        <w:right w:val="none" w:sz="0" w:space="0" w:color="auto"/>
      </w:divBdr>
    </w:div>
    <w:div w:id="1455829960">
      <w:bodyDiv w:val="1"/>
      <w:marLeft w:val="0"/>
      <w:marRight w:val="0"/>
      <w:marTop w:val="0"/>
      <w:marBottom w:val="0"/>
      <w:divBdr>
        <w:top w:val="none" w:sz="0" w:space="0" w:color="auto"/>
        <w:left w:val="none" w:sz="0" w:space="0" w:color="auto"/>
        <w:bottom w:val="none" w:sz="0" w:space="0" w:color="auto"/>
        <w:right w:val="none" w:sz="0" w:space="0" w:color="auto"/>
      </w:divBdr>
    </w:div>
    <w:div w:id="1816602948">
      <w:bodyDiv w:val="1"/>
      <w:marLeft w:val="0"/>
      <w:marRight w:val="0"/>
      <w:marTop w:val="0"/>
      <w:marBottom w:val="0"/>
      <w:divBdr>
        <w:top w:val="none" w:sz="0" w:space="0" w:color="auto"/>
        <w:left w:val="none" w:sz="0" w:space="0" w:color="auto"/>
        <w:bottom w:val="none" w:sz="0" w:space="0" w:color="auto"/>
        <w:right w:val="none" w:sz="0" w:space="0" w:color="auto"/>
      </w:divBdr>
    </w:div>
    <w:div w:id="1968270259">
      <w:bodyDiv w:val="1"/>
      <w:marLeft w:val="0"/>
      <w:marRight w:val="0"/>
      <w:marTop w:val="0"/>
      <w:marBottom w:val="0"/>
      <w:divBdr>
        <w:top w:val="none" w:sz="0" w:space="0" w:color="auto"/>
        <w:left w:val="none" w:sz="0" w:space="0" w:color="auto"/>
        <w:bottom w:val="none" w:sz="0" w:space="0" w:color="auto"/>
        <w:right w:val="none" w:sz="0" w:space="0" w:color="auto"/>
      </w:divBdr>
    </w:div>
    <w:div w:id="2007397199">
      <w:bodyDiv w:val="1"/>
      <w:marLeft w:val="0"/>
      <w:marRight w:val="0"/>
      <w:marTop w:val="0"/>
      <w:marBottom w:val="0"/>
      <w:divBdr>
        <w:top w:val="none" w:sz="0" w:space="0" w:color="auto"/>
        <w:left w:val="none" w:sz="0" w:space="0" w:color="auto"/>
        <w:bottom w:val="none" w:sz="0" w:space="0" w:color="auto"/>
        <w:right w:val="none" w:sz="0" w:space="0" w:color="auto"/>
      </w:divBdr>
    </w:div>
    <w:div w:id="211088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https://docs.strongloop.com/display/LB/Authentication%2C+authorization%2C+and+permissions" TargetMode="External"/><Relationship Id="rId13" Type="http://schemas.openxmlformats.org/officeDocument/2006/relationships/hyperlink" Target="https://github.com/rmtheis/android-ocr" TargetMode="Externa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glossaryDocument" Target="glossary/document.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tiff"/></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infomat/Library/Containers/com.microsoft.Word/Data/Library/Caches/TM10002082/Create%20an%20Outli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8D29631816BC7449F740FF552F15966"/>
        <w:category>
          <w:name w:val="General"/>
          <w:gallery w:val="placeholder"/>
        </w:category>
        <w:types>
          <w:type w:val="bbPlcHdr"/>
        </w:types>
        <w:behaviors>
          <w:behavior w:val="content"/>
        </w:behaviors>
        <w:guid w:val="{54C504DE-A475-FA45-AC15-F7361D809484}"/>
      </w:docPartPr>
      <w:docPartBody>
        <w:p w:rsidR="00217317" w:rsidRDefault="00611D19">
          <w:pPr>
            <w:pStyle w:val="Heading3"/>
          </w:pPr>
          <w:r>
            <w:t>To easily apply any text formatting you see in this outline with just a tap, on the Home tab of the ribbon, check out Styles.</w:t>
          </w:r>
        </w:p>
        <w:p w:rsidR="00000000" w:rsidRDefault="00611D19">
          <w:pPr>
            <w:pStyle w:val="F8D29631816BC7449F740FF552F15966"/>
          </w:pPr>
          <w:r>
            <w:t xml:space="preserve">For </w:t>
          </w:r>
          <w:r>
            <w:t>example, this paragraph uses Heading 3 style.</w:t>
          </w:r>
        </w:p>
      </w:docPartBody>
    </w:docPart>
    <w:docPart>
      <w:docPartPr>
        <w:name w:val="92BBBB0BBF315F4D94BE52E74DC9B5C1"/>
        <w:category>
          <w:name w:val="General"/>
          <w:gallery w:val="placeholder"/>
        </w:category>
        <w:types>
          <w:type w:val="bbPlcHdr"/>
        </w:types>
        <w:behaviors>
          <w:behavior w:val="content"/>
        </w:behaviors>
        <w:guid w:val="{03D88AC0-67AE-6940-90CF-555DD8770BDC}"/>
      </w:docPartPr>
      <w:docPartBody>
        <w:p w:rsidR="007E1C8B" w:rsidRDefault="007E1C8B">
          <w:r>
            <w:t xml:space="preserve">Want to insert a picture from your files or add a shape, text box, or table? You got it! On the Insert tab of the ribbon, just tap the option you need. </w:t>
          </w:r>
        </w:p>
        <w:p w:rsidR="00000000" w:rsidRDefault="007E1C8B" w:rsidP="007E1C8B">
          <w:pPr>
            <w:pStyle w:val="92BBBB0BBF315F4D94BE52E74DC9B5C1"/>
          </w:pPr>
          <w:r>
            <w:t>Find even more easy-to-use tools on the Insert tab, such as to add a hyperlink or insert a comment.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맑은 고딕">
    <w:charset w:val="81"/>
    <w:family w:val="auto"/>
    <w:pitch w:val="variable"/>
    <w:sig w:usb0="9000002F" w:usb1="29D77CFB" w:usb2="00000012" w:usb3="00000000" w:csb0="0008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FB0E3A"/>
    <w:multiLevelType w:val="multilevel"/>
    <w:tmpl w:val="D6E81BDE"/>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lowerRoman"/>
      <w:pStyle w:val="Heading3"/>
      <w:lvlText w:val="%3."/>
      <w:lvlJc w:val="righ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C8B"/>
    <w:rsid w:val="00611D19"/>
    <w:rsid w:val="007E1C8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pPr>
      <w:numPr>
        <w:numId w:val="1"/>
      </w:numPr>
      <w:spacing w:before="600" w:after="60" w:line="288" w:lineRule="auto"/>
      <w:outlineLvl w:val="0"/>
    </w:pPr>
    <w:rPr>
      <w:rFonts w:asciiTheme="majorHAnsi" w:eastAsiaTheme="minorHAnsi" w:hAnsiTheme="majorHAnsi"/>
      <w:caps/>
      <w:color w:val="ED7D31" w:themeColor="accent2"/>
      <w:spacing w:val="14"/>
      <w:sz w:val="26"/>
      <w:szCs w:val="26"/>
      <w:lang w:eastAsia="ja-JP"/>
    </w:rPr>
  </w:style>
  <w:style w:type="paragraph" w:styleId="Heading2">
    <w:name w:val="heading 2"/>
    <w:basedOn w:val="Normal"/>
    <w:link w:val="Heading2Char"/>
    <w:uiPriority w:val="9"/>
    <w:unhideWhenUsed/>
    <w:qFormat/>
    <w:pPr>
      <w:numPr>
        <w:ilvl w:val="1"/>
        <w:numId w:val="1"/>
      </w:numPr>
      <w:spacing w:before="40" w:after="120" w:line="288" w:lineRule="auto"/>
      <w:outlineLvl w:val="1"/>
    </w:pPr>
    <w:rPr>
      <w:rFonts w:asciiTheme="majorHAnsi" w:eastAsiaTheme="majorEastAsia" w:hAnsiTheme="majorHAnsi" w:cstheme="majorBidi"/>
      <w:color w:val="ED7D31" w:themeColor="accent2"/>
      <w:sz w:val="22"/>
      <w:szCs w:val="26"/>
      <w:lang w:eastAsia="ja-JP"/>
    </w:rPr>
  </w:style>
  <w:style w:type="paragraph" w:styleId="Heading3">
    <w:name w:val="heading 3"/>
    <w:basedOn w:val="Normal"/>
    <w:link w:val="Heading3Char"/>
    <w:uiPriority w:val="9"/>
    <w:unhideWhenUsed/>
    <w:qFormat/>
    <w:pPr>
      <w:numPr>
        <w:ilvl w:val="2"/>
        <w:numId w:val="1"/>
      </w:numPr>
      <w:spacing w:before="40" w:line="288" w:lineRule="auto"/>
      <w:outlineLvl w:val="2"/>
    </w:pPr>
    <w:rPr>
      <w:rFonts w:asciiTheme="majorHAnsi" w:eastAsiaTheme="majorEastAsia" w:hAnsiTheme="majorHAnsi" w:cstheme="majorBidi"/>
      <w:color w:val="5B9BD5" w:themeColor="accent1"/>
      <w:sz w:val="22"/>
      <w:lang w:eastAsia="ja-JP"/>
    </w:rPr>
  </w:style>
  <w:style w:type="paragraph" w:styleId="Heading4">
    <w:name w:val="heading 4"/>
    <w:basedOn w:val="Normal"/>
    <w:link w:val="Heading4Char"/>
    <w:uiPriority w:val="9"/>
    <w:semiHidden/>
    <w:unhideWhenUsed/>
    <w:qFormat/>
    <w:pPr>
      <w:numPr>
        <w:ilvl w:val="3"/>
        <w:numId w:val="1"/>
      </w:numPr>
      <w:spacing w:before="40" w:line="288" w:lineRule="auto"/>
      <w:outlineLvl w:val="3"/>
    </w:pPr>
    <w:rPr>
      <w:rFonts w:asciiTheme="majorHAnsi" w:eastAsiaTheme="majorEastAsia" w:hAnsiTheme="majorHAnsi" w:cstheme="majorBidi"/>
      <w:i/>
      <w:iCs/>
      <w:color w:val="5B9BD5" w:themeColor="accent1"/>
      <w:spacing w:val="6"/>
      <w:sz w:val="22"/>
      <w:szCs w:val="22"/>
      <w:lang w:eastAsia="ja-JP"/>
    </w:rPr>
  </w:style>
  <w:style w:type="paragraph" w:styleId="Heading5">
    <w:name w:val="heading 5"/>
    <w:basedOn w:val="Normal"/>
    <w:link w:val="Heading5Char"/>
    <w:uiPriority w:val="9"/>
    <w:semiHidden/>
    <w:unhideWhenUsed/>
    <w:qFormat/>
    <w:pPr>
      <w:numPr>
        <w:ilvl w:val="4"/>
        <w:numId w:val="1"/>
      </w:numPr>
      <w:spacing w:before="40" w:line="288" w:lineRule="auto"/>
      <w:outlineLvl w:val="4"/>
    </w:pPr>
    <w:rPr>
      <w:rFonts w:asciiTheme="majorHAnsi" w:eastAsiaTheme="majorEastAsia" w:hAnsiTheme="majorHAnsi" w:cstheme="majorBidi"/>
      <w:i/>
      <w:color w:val="ED7D31" w:themeColor="accent2"/>
      <w:spacing w:val="6"/>
      <w:sz w:val="22"/>
      <w:szCs w:val="22"/>
      <w:lang w:eastAsia="ja-JP"/>
    </w:rPr>
  </w:style>
  <w:style w:type="paragraph" w:styleId="Heading6">
    <w:name w:val="heading 6"/>
    <w:basedOn w:val="Normal"/>
    <w:link w:val="Heading6Char"/>
    <w:uiPriority w:val="9"/>
    <w:semiHidden/>
    <w:unhideWhenUsed/>
    <w:qFormat/>
    <w:pPr>
      <w:numPr>
        <w:ilvl w:val="5"/>
        <w:numId w:val="1"/>
      </w:numPr>
      <w:spacing w:before="40" w:line="288" w:lineRule="auto"/>
      <w:outlineLvl w:val="5"/>
    </w:pPr>
    <w:rPr>
      <w:rFonts w:asciiTheme="majorHAnsi" w:eastAsiaTheme="majorEastAsia" w:hAnsiTheme="majorHAnsi" w:cstheme="majorBidi"/>
      <w:color w:val="ED7D31" w:themeColor="accent2"/>
      <w:spacing w:val="12"/>
      <w:sz w:val="22"/>
      <w:szCs w:val="22"/>
      <w:lang w:eastAsia="ja-JP"/>
    </w:rPr>
  </w:style>
  <w:style w:type="paragraph" w:styleId="Heading7">
    <w:name w:val="heading 7"/>
    <w:basedOn w:val="Normal"/>
    <w:link w:val="Heading7Char"/>
    <w:uiPriority w:val="9"/>
    <w:semiHidden/>
    <w:unhideWhenUsed/>
    <w:qFormat/>
    <w:pPr>
      <w:numPr>
        <w:ilvl w:val="6"/>
        <w:numId w:val="1"/>
      </w:numPr>
      <w:spacing w:before="40" w:line="288" w:lineRule="auto"/>
      <w:outlineLvl w:val="6"/>
    </w:pPr>
    <w:rPr>
      <w:rFonts w:asciiTheme="majorHAnsi" w:eastAsiaTheme="majorEastAsia" w:hAnsiTheme="majorHAnsi" w:cstheme="majorBidi"/>
      <w:iCs/>
      <w:color w:val="ED7D31" w:themeColor="accent2"/>
      <w:sz w:val="22"/>
      <w:szCs w:val="22"/>
      <w:lang w:eastAsia="ja-JP"/>
    </w:rPr>
  </w:style>
  <w:style w:type="paragraph" w:styleId="Heading8">
    <w:name w:val="heading 8"/>
    <w:basedOn w:val="Normal"/>
    <w:link w:val="Heading8Char"/>
    <w:uiPriority w:val="9"/>
    <w:semiHidden/>
    <w:unhideWhenUsed/>
    <w:qFormat/>
    <w:pPr>
      <w:numPr>
        <w:ilvl w:val="7"/>
        <w:numId w:val="1"/>
      </w:numPr>
      <w:spacing w:before="40" w:line="288" w:lineRule="auto"/>
      <w:outlineLvl w:val="7"/>
    </w:pPr>
    <w:rPr>
      <w:rFonts w:asciiTheme="majorHAnsi" w:eastAsiaTheme="majorEastAsia" w:hAnsiTheme="majorHAnsi" w:cstheme="majorBidi"/>
      <w:i/>
      <w:color w:val="F19D64" w:themeColor="accent2" w:themeTint="BF"/>
      <w:sz w:val="22"/>
      <w:szCs w:val="21"/>
      <w:lang w:eastAsia="ja-JP"/>
    </w:rPr>
  </w:style>
  <w:style w:type="paragraph" w:styleId="Heading9">
    <w:name w:val="heading 9"/>
    <w:basedOn w:val="Normal"/>
    <w:link w:val="Heading9Char"/>
    <w:uiPriority w:val="9"/>
    <w:semiHidden/>
    <w:unhideWhenUsed/>
    <w:qFormat/>
    <w:pPr>
      <w:numPr>
        <w:ilvl w:val="8"/>
        <w:numId w:val="1"/>
      </w:numPr>
      <w:spacing w:before="40" w:line="288" w:lineRule="auto"/>
      <w:outlineLvl w:val="8"/>
    </w:pPr>
    <w:rPr>
      <w:rFonts w:asciiTheme="majorHAnsi" w:eastAsiaTheme="majorEastAsia" w:hAnsiTheme="majorHAnsi" w:cstheme="majorBidi"/>
      <w:iCs/>
      <w:color w:val="F19D64" w:themeColor="accent2" w:themeTint="BF"/>
      <w:sz w:val="22"/>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B0117392BDDE43BAD0C9965BC63C1E">
    <w:name w:val="5FB0117392BDDE43BAD0C9965BC63C1E"/>
  </w:style>
  <w:style w:type="paragraph" w:customStyle="1" w:styleId="FB0682D73A963C4F883C4B58921366EE">
    <w:name w:val="FB0682D73A963C4F883C4B58921366EE"/>
  </w:style>
  <w:style w:type="paragraph" w:customStyle="1" w:styleId="20823E9D8DE91F40AE6A60E64E4D1C1B">
    <w:name w:val="20823E9D8DE91F40AE6A60E64E4D1C1B"/>
  </w:style>
  <w:style w:type="paragraph" w:customStyle="1" w:styleId="0D18C5B1E878444FA3FF745ACAB10BDD">
    <w:name w:val="0D18C5B1E878444FA3FF745ACAB10BDD"/>
  </w:style>
  <w:style w:type="paragraph" w:customStyle="1" w:styleId="732FA0880BB1CE40AAA639615821BD7A">
    <w:name w:val="732FA0880BB1CE40AAA639615821BD7A"/>
  </w:style>
  <w:style w:type="character" w:customStyle="1" w:styleId="Heading1Char">
    <w:name w:val="Heading 1 Char"/>
    <w:basedOn w:val="DefaultParagraphFont"/>
    <w:link w:val="Heading1"/>
    <w:uiPriority w:val="9"/>
    <w:rPr>
      <w:rFonts w:asciiTheme="majorHAnsi" w:eastAsiaTheme="minorHAnsi" w:hAnsiTheme="majorHAnsi"/>
      <w:caps/>
      <w:color w:val="ED7D31" w:themeColor="accent2"/>
      <w:spacing w:val="14"/>
      <w:sz w:val="26"/>
      <w:szCs w:val="26"/>
      <w:lang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ED7D31" w:themeColor="accent2"/>
      <w:sz w:val="22"/>
      <w:szCs w:val="26"/>
      <w:lang w:eastAsia="ja-JP"/>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5B9BD5" w:themeColor="accent1"/>
      <w:sz w:val="22"/>
      <w:lang w:eastAsia="ja-JP"/>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5B9BD5" w:themeColor="accent1"/>
      <w:spacing w:val="6"/>
      <w:sz w:val="22"/>
      <w:szCs w:val="22"/>
      <w:lang w:eastAsia="ja-JP"/>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ED7D31" w:themeColor="accent2"/>
      <w:spacing w:val="6"/>
      <w:sz w:val="22"/>
      <w:szCs w:val="22"/>
      <w:lang w:eastAsia="ja-JP"/>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ED7D31" w:themeColor="accent2"/>
      <w:spacing w:val="12"/>
      <w:sz w:val="22"/>
      <w:szCs w:val="22"/>
      <w:lang w:eastAsia="ja-JP"/>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ED7D31" w:themeColor="accent2"/>
      <w:sz w:val="22"/>
      <w:szCs w:val="22"/>
      <w:lang w:eastAsia="ja-JP"/>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F19D64" w:themeColor="accent2" w:themeTint="BF"/>
      <w:sz w:val="22"/>
      <w:szCs w:val="21"/>
      <w:lang w:eastAsia="ja-JP"/>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F19D64" w:themeColor="accent2" w:themeTint="BF"/>
      <w:sz w:val="22"/>
      <w:szCs w:val="21"/>
      <w:lang w:eastAsia="ja-JP"/>
    </w:rPr>
  </w:style>
  <w:style w:type="paragraph" w:customStyle="1" w:styleId="F8D29631816BC7449F740FF552F15966">
    <w:name w:val="F8D29631816BC7449F740FF552F15966"/>
  </w:style>
  <w:style w:type="paragraph" w:customStyle="1" w:styleId="72DDD9E36408A947B6115999B088F57F">
    <w:name w:val="72DDD9E36408A947B6115999B088F57F"/>
  </w:style>
  <w:style w:type="paragraph" w:customStyle="1" w:styleId="878700DBA4CBF440BF20FAA0752D8943">
    <w:name w:val="878700DBA4CBF440BF20FAA0752D8943"/>
  </w:style>
  <w:style w:type="paragraph" w:customStyle="1" w:styleId="AB5973901726634DB4608DA3A42152CE">
    <w:name w:val="AB5973901726634DB4608DA3A42152CE"/>
    <w:rsid w:val="007E1C8B"/>
  </w:style>
  <w:style w:type="paragraph" w:customStyle="1" w:styleId="A3B6BF5E221A16459B17D0127EB409AB">
    <w:name w:val="A3B6BF5E221A16459B17D0127EB409AB"/>
    <w:rsid w:val="007E1C8B"/>
  </w:style>
  <w:style w:type="paragraph" w:customStyle="1" w:styleId="C9340D991043934798195C15ABA9BE36">
    <w:name w:val="C9340D991043934798195C15ABA9BE36"/>
    <w:rsid w:val="007E1C8B"/>
  </w:style>
  <w:style w:type="paragraph" w:customStyle="1" w:styleId="92BBBB0BBF315F4D94BE52E74DC9B5C1">
    <w:name w:val="92BBBB0BBF315F4D94BE52E74DC9B5C1"/>
    <w:rsid w:val="007E1C8B"/>
  </w:style>
  <w:style w:type="paragraph" w:customStyle="1" w:styleId="966678F1254D634EBD2A66F49B3FF402">
    <w:name w:val="966678F1254D634EBD2A66F49B3FF402"/>
    <w:rsid w:val="007E1C8B"/>
  </w:style>
  <w:style w:type="paragraph" w:customStyle="1" w:styleId="3FCE147AF913844197EE68CB6845ED5D">
    <w:name w:val="3FCE147AF913844197EE68CB6845ED5D"/>
    <w:rsid w:val="007E1C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Create an Outline.dotx</Template>
  <TotalTime>103</TotalTime>
  <Pages>12</Pages>
  <Words>834</Words>
  <Characters>4757</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CHANGHO CHOI</dc:creator>
  <cp:keywords/>
  <dc:description/>
  <cp:lastModifiedBy>CHANGHO CHOI</cp:lastModifiedBy>
  <cp:revision>5</cp:revision>
  <dcterms:created xsi:type="dcterms:W3CDTF">2016-07-15T12:26:00Z</dcterms:created>
  <dcterms:modified xsi:type="dcterms:W3CDTF">2016-07-15T15:06:00Z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